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AA87" w14:textId="77777777" w:rsidR="001D54F8" w:rsidRDefault="00000000">
      <w:pPr>
        <w:pStyle w:val="Sansinterligne"/>
      </w:pPr>
      <w:r>
        <w:rPr>
          <w:noProof/>
        </w:rPr>
        <mc:AlternateContent>
          <mc:Choice Requires="wpg">
            <w:drawing>
              <wp:anchor distT="0" distB="0" distL="114300" distR="114300" simplePos="0" relativeHeight="251659264" behindDoc="1" locked="0" layoutInCell="1" allowOverlap="1" wp14:anchorId="51468050" wp14:editId="18B55BA0">
                <wp:simplePos x="0" y="0"/>
                <wp:positionH relativeFrom="page">
                  <wp:posOffset>302264</wp:posOffset>
                </wp:positionH>
                <wp:positionV relativeFrom="page">
                  <wp:posOffset>267333</wp:posOffset>
                </wp:positionV>
                <wp:extent cx="2487926" cy="10149840"/>
                <wp:effectExtent l="0" t="0" r="7624" b="3810"/>
                <wp:wrapNone/>
                <wp:docPr id="1290712184" name="Groupe 26"/>
                <wp:cNvGraphicFramePr/>
                <a:graphic xmlns:a="http://schemas.openxmlformats.org/drawingml/2006/main">
                  <a:graphicData uri="http://schemas.microsoft.com/office/word/2010/wordprocessingGroup">
                    <wpg:wgp>
                      <wpg:cNvGrpSpPr/>
                      <wpg:grpSpPr>
                        <a:xfrm>
                          <a:off x="0" y="0"/>
                          <a:ext cx="2487926" cy="10149840"/>
                          <a:chOff x="0" y="0"/>
                          <a:chExt cx="2487926" cy="10149840"/>
                        </a:xfrm>
                      </wpg:grpSpPr>
                      <wps:wsp>
                        <wps:cNvPr id="562299526" name="Rectangle 3"/>
                        <wps:cNvSpPr/>
                        <wps:spPr>
                          <a:xfrm>
                            <a:off x="0" y="0"/>
                            <a:ext cx="220544" cy="10149840"/>
                          </a:xfrm>
                          <a:prstGeom prst="rect">
                            <a:avLst/>
                          </a:prstGeom>
                          <a:solidFill>
                            <a:srgbClr val="0E2841"/>
                          </a:solidFill>
                          <a:ln cap="flat">
                            <a:noFill/>
                            <a:prstDash val="solid"/>
                          </a:ln>
                        </wps:spPr>
                        <wps:bodyPr lIns="0" tIns="0" rIns="0" bIns="0"/>
                      </wps:wsp>
                      <wps:wsp>
                        <wps:cNvPr id="666452814" name="Pentagone 4"/>
                        <wps:cNvSpPr/>
                        <wps:spPr>
                          <a:xfrm>
                            <a:off x="0" y="1631464"/>
                            <a:ext cx="2487926" cy="614010"/>
                          </a:xfrm>
                          <a:custGeom>
                            <a:avLst/>
                            <a:gdLst>
                              <a:gd name="f0" fmla="val 10800000"/>
                              <a:gd name="f1" fmla="val 5400000"/>
                              <a:gd name="f2" fmla="val 180"/>
                              <a:gd name="f3" fmla="val w"/>
                              <a:gd name="f4" fmla="val h"/>
                              <a:gd name="f5" fmla="val ss"/>
                              <a:gd name="f6" fmla="val 0"/>
                              <a:gd name="f7" fmla="val 50000"/>
                              <a:gd name="f8" fmla="+- 0 0 -360"/>
                              <a:gd name="f9" fmla="+- 0 0 -180"/>
                              <a:gd name="f10" fmla="abs f3"/>
                              <a:gd name="f11" fmla="abs f4"/>
                              <a:gd name="f12" fmla="abs f5"/>
                              <a:gd name="f13" fmla="*/ f8 f0 1"/>
                              <a:gd name="f14" fmla="*/ f9 f0 1"/>
                              <a:gd name="f15" fmla="?: f10 f3 1"/>
                              <a:gd name="f16" fmla="?: f11 f4 1"/>
                              <a:gd name="f17" fmla="?: f12 f5 1"/>
                              <a:gd name="f18" fmla="*/ f13 1 f2"/>
                              <a:gd name="f19" fmla="*/ f14 1 f2"/>
                              <a:gd name="f20" fmla="*/ f15 1 21600"/>
                              <a:gd name="f21" fmla="*/ f16 1 21600"/>
                              <a:gd name="f22" fmla="*/ 21600 f15 1"/>
                              <a:gd name="f23" fmla="*/ 21600 f16 1"/>
                              <a:gd name="f24" fmla="+- f18 0 f1"/>
                              <a:gd name="f25" fmla="+- f19 0 f1"/>
                              <a:gd name="f26" fmla="min f21 f20"/>
                              <a:gd name="f27" fmla="*/ f22 1 f17"/>
                              <a:gd name="f28" fmla="*/ f23 1 f17"/>
                              <a:gd name="f29" fmla="val f27"/>
                              <a:gd name="f30" fmla="val f28"/>
                              <a:gd name="f31" fmla="*/ f6 f26 1"/>
                              <a:gd name="f32" fmla="+- f30 0 f6"/>
                              <a:gd name="f33" fmla="+- f29 0 f6"/>
                              <a:gd name="f34" fmla="*/ f30 f26 1"/>
                              <a:gd name="f35" fmla="*/ f29 f26 1"/>
                              <a:gd name="f36" fmla="*/ f32 1 2"/>
                              <a:gd name="f37" fmla="min f33 f32"/>
                              <a:gd name="f38" fmla="+- f6 f36 0"/>
                              <a:gd name="f39" fmla="*/ f37 f7 1"/>
                              <a:gd name="f40" fmla="*/ f39 1 100000"/>
                              <a:gd name="f41" fmla="*/ f38 f26 1"/>
                              <a:gd name="f42" fmla="+- f29 0 f40"/>
                              <a:gd name="f43" fmla="+- f42 f29 0"/>
                              <a:gd name="f44" fmla="*/ f42 1 2"/>
                              <a:gd name="f45" fmla="*/ f42 f26 1"/>
                              <a:gd name="f46" fmla="*/ f43 1 2"/>
                              <a:gd name="f47" fmla="*/ f44 f26 1"/>
                              <a:gd name="f48" fmla="*/ f46 f26 1"/>
                            </a:gdLst>
                            <a:ahLst/>
                            <a:cxnLst>
                              <a:cxn ang="3cd4">
                                <a:pos x="hc" y="t"/>
                              </a:cxn>
                              <a:cxn ang="0">
                                <a:pos x="r" y="vc"/>
                              </a:cxn>
                              <a:cxn ang="cd4">
                                <a:pos x="hc" y="b"/>
                              </a:cxn>
                              <a:cxn ang="cd2">
                                <a:pos x="l" y="vc"/>
                              </a:cxn>
                              <a:cxn ang="f24">
                                <a:pos x="f47" y="f31"/>
                              </a:cxn>
                              <a:cxn ang="f25">
                                <a:pos x="f47" y="f34"/>
                              </a:cxn>
                            </a:cxnLst>
                            <a:rect l="f31" t="f31" r="f48" b="f34"/>
                            <a:pathLst>
                              <a:path>
                                <a:moveTo>
                                  <a:pt x="f31" y="f31"/>
                                </a:moveTo>
                                <a:lnTo>
                                  <a:pt x="f45" y="f31"/>
                                </a:lnTo>
                                <a:lnTo>
                                  <a:pt x="f35" y="f41"/>
                                </a:lnTo>
                                <a:lnTo>
                                  <a:pt x="f45" y="f34"/>
                                </a:lnTo>
                                <a:lnTo>
                                  <a:pt x="f31" y="f34"/>
                                </a:lnTo>
                                <a:close/>
                              </a:path>
                            </a:pathLst>
                          </a:custGeom>
                          <a:solidFill>
                            <a:srgbClr val="156082"/>
                          </a:solidFill>
                          <a:ln cap="flat">
                            <a:noFill/>
                            <a:prstDash val="solid"/>
                          </a:ln>
                        </wps:spPr>
                        <wps:txbx>
                          <w:txbxContent>
                            <w:p w14:paraId="74626549" w14:textId="77777777" w:rsidR="001D54F8" w:rsidRDefault="00000000">
                              <w:pPr>
                                <w:pStyle w:val="Sansinterligne"/>
                                <w:jc w:val="right"/>
                              </w:pPr>
                              <w:r>
                                <w:rPr>
                                  <w:color w:val="FFFFFF"/>
                                  <w:sz w:val="28"/>
                                  <w:szCs w:val="28"/>
                                </w:rPr>
                                <w:t>20/01/2026</w:t>
                              </w:r>
                            </w:p>
                          </w:txbxContent>
                        </wps:txbx>
                        <wps:bodyPr vert="horz" wrap="square" lIns="91440" tIns="0" rIns="182880" bIns="0" anchor="ctr" anchorCtr="0" compatLnSpc="1">
                          <a:noAutofit/>
                        </wps:bodyPr>
                      </wps:wsp>
                      <wpg:grpSp>
                        <wpg:cNvPr id="706307100" name="Groupe 5"/>
                        <wpg:cNvGrpSpPr/>
                        <wpg:grpSpPr>
                          <a:xfrm>
                            <a:off x="86383" y="4682524"/>
                            <a:ext cx="2332433" cy="5461391"/>
                            <a:chOff x="0" y="0"/>
                            <a:chExt cx="2332433" cy="5461391"/>
                          </a:xfrm>
                        </wpg:grpSpPr>
                        <wpg:grpSp>
                          <wpg:cNvPr id="1474976240" name="Groupe 6"/>
                          <wpg:cNvGrpSpPr/>
                          <wpg:grpSpPr>
                            <a:xfrm>
                              <a:off x="107881" y="0"/>
                              <a:ext cx="1870825" cy="5461391"/>
                              <a:chOff x="0" y="0"/>
                              <a:chExt cx="1870825" cy="5461391"/>
                            </a:xfrm>
                          </wpg:grpSpPr>
                          <wps:wsp>
                            <wps:cNvPr id="72300279" name="Forme libre 20"/>
                            <wps:cNvSpPr/>
                            <wps:spPr>
                              <a:xfrm>
                                <a:off x="408179" y="3508507"/>
                                <a:ext cx="345816" cy="1222287"/>
                              </a:xfrm>
                              <a:custGeom>
                                <a:avLst/>
                                <a:gdLst>
                                  <a:gd name="f0" fmla="val 10800000"/>
                                  <a:gd name="f1" fmla="val 5400000"/>
                                  <a:gd name="f2" fmla="val 180"/>
                                  <a:gd name="f3" fmla="val w"/>
                                  <a:gd name="f4" fmla="val h"/>
                                  <a:gd name="f5" fmla="val 0"/>
                                  <a:gd name="f6" fmla="val 122"/>
                                  <a:gd name="f7" fmla="val 440"/>
                                  <a:gd name="f8" fmla="val 39"/>
                                  <a:gd name="f9" fmla="val 152"/>
                                  <a:gd name="f10" fmla="val 84"/>
                                  <a:gd name="f11" fmla="val 304"/>
                                  <a:gd name="f12" fmla="val 417"/>
                                  <a:gd name="f13" fmla="val 76"/>
                                  <a:gd name="f14" fmla="val 306"/>
                                  <a:gd name="f15" fmla="val 6"/>
                                  <a:gd name="f16" fmla="val 53"/>
                                  <a:gd name="f17" fmla="+- 0 0 -90"/>
                                  <a:gd name="f18" fmla="*/ f3 1 122"/>
                                  <a:gd name="f19" fmla="*/ f4 1 440"/>
                                  <a:gd name="f20" fmla="+- f7 0 f5"/>
                                  <a:gd name="f21" fmla="+- f6 0 f5"/>
                                  <a:gd name="f22" fmla="*/ f17 f0 1"/>
                                  <a:gd name="f23" fmla="*/ f21 1 122"/>
                                  <a:gd name="f24" fmla="*/ f20 1 440"/>
                                  <a:gd name="f25" fmla="*/ 0 f21 1"/>
                                  <a:gd name="f26" fmla="*/ 0 f20 1"/>
                                  <a:gd name="f27" fmla="*/ 39 f21 1"/>
                                  <a:gd name="f28" fmla="*/ 152 f20 1"/>
                                  <a:gd name="f29" fmla="*/ 84 f21 1"/>
                                  <a:gd name="f30" fmla="*/ 304 f20 1"/>
                                  <a:gd name="f31" fmla="*/ 122 f21 1"/>
                                  <a:gd name="f32" fmla="*/ 417 f20 1"/>
                                  <a:gd name="f33" fmla="*/ 440 f20 1"/>
                                  <a:gd name="f34" fmla="*/ 76 f21 1"/>
                                  <a:gd name="f35" fmla="*/ 306 f20 1"/>
                                  <a:gd name="f36" fmla="*/ 180 f20 1"/>
                                  <a:gd name="f37" fmla="*/ 6 f21 1"/>
                                  <a:gd name="f38" fmla="*/ 53 f20 1"/>
                                  <a:gd name="f39" fmla="*/ f22 1 f2"/>
                                  <a:gd name="f40" fmla="*/ f25 1 122"/>
                                  <a:gd name="f41" fmla="*/ f26 1 440"/>
                                  <a:gd name="f42" fmla="*/ f27 1 122"/>
                                  <a:gd name="f43" fmla="*/ f28 1 440"/>
                                  <a:gd name="f44" fmla="*/ f29 1 122"/>
                                  <a:gd name="f45" fmla="*/ f30 1 440"/>
                                  <a:gd name="f46" fmla="*/ f31 1 122"/>
                                  <a:gd name="f47" fmla="*/ f32 1 440"/>
                                  <a:gd name="f48" fmla="*/ f33 1 440"/>
                                  <a:gd name="f49" fmla="*/ f34 1 122"/>
                                  <a:gd name="f50" fmla="*/ f35 1 440"/>
                                  <a:gd name="f51" fmla="*/ f36 1 440"/>
                                  <a:gd name="f52" fmla="*/ f37 1 122"/>
                                  <a:gd name="f53" fmla="*/ f38 1 440"/>
                                  <a:gd name="f54" fmla="*/ 0 1 f23"/>
                                  <a:gd name="f55" fmla="*/ f6 1 f23"/>
                                  <a:gd name="f56" fmla="*/ 0 1 f24"/>
                                  <a:gd name="f57" fmla="*/ f7 1 f24"/>
                                  <a:gd name="f58" fmla="+- f39 0 f1"/>
                                  <a:gd name="f59" fmla="*/ f40 1 f23"/>
                                  <a:gd name="f60" fmla="*/ f41 1 f24"/>
                                  <a:gd name="f61" fmla="*/ f42 1 f23"/>
                                  <a:gd name="f62" fmla="*/ f43 1 f24"/>
                                  <a:gd name="f63" fmla="*/ f44 1 f23"/>
                                  <a:gd name="f64" fmla="*/ f45 1 f24"/>
                                  <a:gd name="f65" fmla="*/ f46 1 f23"/>
                                  <a:gd name="f66" fmla="*/ f47 1 f24"/>
                                  <a:gd name="f67" fmla="*/ f48 1 f24"/>
                                  <a:gd name="f68" fmla="*/ f49 1 f23"/>
                                  <a:gd name="f69" fmla="*/ f50 1 f24"/>
                                  <a:gd name="f70" fmla="*/ f51 1 f24"/>
                                  <a:gd name="f71" fmla="*/ f52 1 f23"/>
                                  <a:gd name="f72" fmla="*/ f53 1 f24"/>
                                  <a:gd name="f73" fmla="*/ f54 f18 1"/>
                                  <a:gd name="f74" fmla="*/ f55 f18 1"/>
                                  <a:gd name="f75" fmla="*/ f57 f19 1"/>
                                  <a:gd name="f76" fmla="*/ f56 f19 1"/>
                                  <a:gd name="f77" fmla="*/ f59 f18 1"/>
                                  <a:gd name="f78" fmla="*/ f60 f19 1"/>
                                  <a:gd name="f79" fmla="*/ f61 f18 1"/>
                                  <a:gd name="f80" fmla="*/ f62 f19 1"/>
                                  <a:gd name="f81" fmla="*/ f63 f18 1"/>
                                  <a:gd name="f82" fmla="*/ f64 f19 1"/>
                                  <a:gd name="f83" fmla="*/ f65 f18 1"/>
                                  <a:gd name="f84" fmla="*/ f66 f19 1"/>
                                  <a:gd name="f85" fmla="*/ f67 f19 1"/>
                                  <a:gd name="f86" fmla="*/ f68 f18 1"/>
                                  <a:gd name="f87" fmla="*/ f69 f19 1"/>
                                  <a:gd name="f88" fmla="*/ f70 f19 1"/>
                                  <a:gd name="f89" fmla="*/ f71 f18 1"/>
                                  <a:gd name="f90" fmla="*/ f72 f19 1"/>
                                </a:gdLst>
                                <a:ahLst/>
                                <a:cxnLst>
                                  <a:cxn ang="3cd4">
                                    <a:pos x="hc" y="t"/>
                                  </a:cxn>
                                  <a:cxn ang="0">
                                    <a:pos x="r" y="vc"/>
                                  </a:cxn>
                                  <a:cxn ang="cd4">
                                    <a:pos x="hc" y="b"/>
                                  </a:cxn>
                                  <a:cxn ang="cd2">
                                    <a:pos x="l" y="vc"/>
                                  </a:cxn>
                                  <a:cxn ang="f58">
                                    <a:pos x="f77" y="f78"/>
                                  </a:cxn>
                                  <a:cxn ang="f58">
                                    <a:pos x="f79" y="f80"/>
                                  </a:cxn>
                                  <a:cxn ang="f58">
                                    <a:pos x="f81" y="f82"/>
                                  </a:cxn>
                                  <a:cxn ang="f58">
                                    <a:pos x="f83" y="f84"/>
                                  </a:cxn>
                                  <a:cxn ang="f58">
                                    <a:pos x="f83" y="f85"/>
                                  </a:cxn>
                                  <a:cxn ang="f58">
                                    <a:pos x="f86" y="f87"/>
                                  </a:cxn>
                                  <a:cxn ang="f58">
                                    <a:pos x="f79" y="f88"/>
                                  </a:cxn>
                                  <a:cxn ang="f58">
                                    <a:pos x="f89" y="f90"/>
                                  </a:cxn>
                                  <a:cxn ang="f58">
                                    <a:pos x="f77" y="f78"/>
                                  </a:cxn>
                                </a:cxnLst>
                                <a:rect l="f73" t="f76" r="f74" b="f75"/>
                                <a:pathLst>
                                  <a:path w="122" h="440">
                                    <a:moveTo>
                                      <a:pt x="f5" y="f5"/>
                                    </a:moveTo>
                                    <a:lnTo>
                                      <a:pt x="f8" y="f9"/>
                                    </a:lnTo>
                                    <a:lnTo>
                                      <a:pt x="f10" y="f11"/>
                                    </a:lnTo>
                                    <a:lnTo>
                                      <a:pt x="f6" y="f12"/>
                                    </a:lnTo>
                                    <a:lnTo>
                                      <a:pt x="f6" y="f7"/>
                                    </a:lnTo>
                                    <a:lnTo>
                                      <a:pt x="f13" y="f14"/>
                                    </a:lnTo>
                                    <a:lnTo>
                                      <a:pt x="f8" y="f2"/>
                                    </a:lnTo>
                                    <a:lnTo>
                                      <a:pt x="f15" y="f16"/>
                                    </a:lnTo>
                                    <a:lnTo>
                                      <a:pt x="f5" y="f5"/>
                                    </a:lnTo>
                                    <a:close/>
                                  </a:path>
                                </a:pathLst>
                              </a:custGeom>
                              <a:solidFill>
                                <a:srgbClr val="0E2841"/>
                              </a:solidFill>
                              <a:ln w="0" cap="flat">
                                <a:solidFill>
                                  <a:srgbClr val="0E2841"/>
                                </a:solidFill>
                                <a:prstDash val="solid"/>
                                <a:round/>
                              </a:ln>
                            </wps:spPr>
                            <wps:bodyPr lIns="0" tIns="0" rIns="0" bIns="0"/>
                          </wps:wsp>
                          <wps:wsp>
                            <wps:cNvPr id="1537085417" name="Forme libre 21"/>
                            <wps:cNvSpPr/>
                            <wps:spPr>
                              <a:xfrm>
                                <a:off x="771004" y="4714125"/>
                                <a:ext cx="328809" cy="747256"/>
                              </a:xfrm>
                              <a:custGeom>
                                <a:avLst/>
                                <a:gdLst>
                                  <a:gd name="f0" fmla="val 10800000"/>
                                  <a:gd name="f1" fmla="val 5400000"/>
                                  <a:gd name="f2" fmla="val 180"/>
                                  <a:gd name="f3" fmla="val w"/>
                                  <a:gd name="f4" fmla="val h"/>
                                  <a:gd name="f5" fmla="val 0"/>
                                  <a:gd name="f6" fmla="val 116"/>
                                  <a:gd name="f7" fmla="val 269"/>
                                  <a:gd name="f8" fmla="val 8"/>
                                  <a:gd name="f9" fmla="val 19"/>
                                  <a:gd name="f10" fmla="val 37"/>
                                  <a:gd name="f11" fmla="val 93"/>
                                  <a:gd name="f12" fmla="val 67"/>
                                  <a:gd name="f13" fmla="val 167"/>
                                  <a:gd name="f14" fmla="val 108"/>
                                  <a:gd name="f15" fmla="val 60"/>
                                  <a:gd name="f16" fmla="val 169"/>
                                  <a:gd name="f17" fmla="val 30"/>
                                  <a:gd name="f18" fmla="val 98"/>
                                  <a:gd name="f19" fmla="val 1"/>
                                  <a:gd name="f20" fmla="val 25"/>
                                  <a:gd name="f21" fmla="+- 0 0 -90"/>
                                  <a:gd name="f22" fmla="*/ f3 1 116"/>
                                  <a:gd name="f23" fmla="*/ f4 1 269"/>
                                  <a:gd name="f24" fmla="+- f7 0 f5"/>
                                  <a:gd name="f25" fmla="+- f6 0 f5"/>
                                  <a:gd name="f26" fmla="*/ f21 f0 1"/>
                                  <a:gd name="f27" fmla="*/ f25 1 116"/>
                                  <a:gd name="f28" fmla="*/ f24 1 269"/>
                                  <a:gd name="f29" fmla="*/ 0 f25 1"/>
                                  <a:gd name="f30" fmla="*/ 0 f24 1"/>
                                  <a:gd name="f31" fmla="*/ 8 f25 1"/>
                                  <a:gd name="f32" fmla="*/ 19 f24 1"/>
                                  <a:gd name="f33" fmla="*/ 37 f25 1"/>
                                  <a:gd name="f34" fmla="*/ 93 f24 1"/>
                                  <a:gd name="f35" fmla="*/ 67 f25 1"/>
                                  <a:gd name="f36" fmla="*/ 167 f24 1"/>
                                  <a:gd name="f37" fmla="*/ 116 f25 1"/>
                                  <a:gd name="f38" fmla="*/ 269 f24 1"/>
                                  <a:gd name="f39" fmla="*/ 108 f25 1"/>
                                  <a:gd name="f40" fmla="*/ 60 f25 1"/>
                                  <a:gd name="f41" fmla="*/ 169 f24 1"/>
                                  <a:gd name="f42" fmla="*/ 30 f25 1"/>
                                  <a:gd name="f43" fmla="*/ 98 f24 1"/>
                                  <a:gd name="f44" fmla="*/ 1 f25 1"/>
                                  <a:gd name="f45" fmla="*/ 25 f24 1"/>
                                  <a:gd name="f46" fmla="*/ f26 1 f2"/>
                                  <a:gd name="f47" fmla="*/ f29 1 116"/>
                                  <a:gd name="f48" fmla="*/ f30 1 269"/>
                                  <a:gd name="f49" fmla="*/ f31 1 116"/>
                                  <a:gd name="f50" fmla="*/ f32 1 269"/>
                                  <a:gd name="f51" fmla="*/ f33 1 116"/>
                                  <a:gd name="f52" fmla="*/ f34 1 269"/>
                                  <a:gd name="f53" fmla="*/ f35 1 116"/>
                                  <a:gd name="f54" fmla="*/ f36 1 269"/>
                                  <a:gd name="f55" fmla="*/ f37 1 116"/>
                                  <a:gd name="f56" fmla="*/ f38 1 269"/>
                                  <a:gd name="f57" fmla="*/ f39 1 116"/>
                                  <a:gd name="f58" fmla="*/ f40 1 116"/>
                                  <a:gd name="f59" fmla="*/ f41 1 269"/>
                                  <a:gd name="f60" fmla="*/ f42 1 116"/>
                                  <a:gd name="f61" fmla="*/ f43 1 269"/>
                                  <a:gd name="f62" fmla="*/ f44 1 116"/>
                                  <a:gd name="f63" fmla="*/ f45 1 269"/>
                                  <a:gd name="f64" fmla="*/ 0 1 f27"/>
                                  <a:gd name="f65" fmla="*/ f6 1 f27"/>
                                  <a:gd name="f66" fmla="*/ 0 1 f28"/>
                                  <a:gd name="f67" fmla="*/ f7 1 f28"/>
                                  <a:gd name="f68" fmla="+- f46 0 f1"/>
                                  <a:gd name="f69" fmla="*/ f47 1 f27"/>
                                  <a:gd name="f70" fmla="*/ f48 1 f28"/>
                                  <a:gd name="f71" fmla="*/ f49 1 f27"/>
                                  <a:gd name="f72" fmla="*/ f50 1 f28"/>
                                  <a:gd name="f73" fmla="*/ f51 1 f27"/>
                                  <a:gd name="f74" fmla="*/ f52 1 f28"/>
                                  <a:gd name="f75" fmla="*/ f53 1 f27"/>
                                  <a:gd name="f76" fmla="*/ f54 1 f28"/>
                                  <a:gd name="f77" fmla="*/ f55 1 f27"/>
                                  <a:gd name="f78" fmla="*/ f56 1 f28"/>
                                  <a:gd name="f79" fmla="*/ f57 1 f27"/>
                                  <a:gd name="f80" fmla="*/ f58 1 f27"/>
                                  <a:gd name="f81" fmla="*/ f59 1 f28"/>
                                  <a:gd name="f82" fmla="*/ f60 1 f27"/>
                                  <a:gd name="f83" fmla="*/ f61 1 f28"/>
                                  <a:gd name="f84" fmla="*/ f62 1 f27"/>
                                  <a:gd name="f85" fmla="*/ f63 1 f28"/>
                                  <a:gd name="f86" fmla="*/ f64 f22 1"/>
                                  <a:gd name="f87" fmla="*/ f65 f22 1"/>
                                  <a:gd name="f88" fmla="*/ f67 f23 1"/>
                                  <a:gd name="f89" fmla="*/ f66 f23 1"/>
                                  <a:gd name="f90" fmla="*/ f69 f22 1"/>
                                  <a:gd name="f91" fmla="*/ f70 f23 1"/>
                                  <a:gd name="f92" fmla="*/ f71 f22 1"/>
                                  <a:gd name="f93" fmla="*/ f72 f23 1"/>
                                  <a:gd name="f94" fmla="*/ f73 f22 1"/>
                                  <a:gd name="f95" fmla="*/ f74 f23 1"/>
                                  <a:gd name="f96" fmla="*/ f75 f22 1"/>
                                  <a:gd name="f97" fmla="*/ f76 f23 1"/>
                                  <a:gd name="f98" fmla="*/ f77 f22 1"/>
                                  <a:gd name="f99" fmla="*/ f78 f23 1"/>
                                  <a:gd name="f100" fmla="*/ f79 f22 1"/>
                                  <a:gd name="f101" fmla="*/ f80 f22 1"/>
                                  <a:gd name="f102" fmla="*/ f81 f23 1"/>
                                  <a:gd name="f103" fmla="*/ f82 f22 1"/>
                                  <a:gd name="f104" fmla="*/ f83 f23 1"/>
                                  <a:gd name="f105" fmla="*/ f84 f22 1"/>
                                  <a:gd name="f106" fmla="*/ f85 f23 1"/>
                                </a:gdLst>
                                <a:ahLst/>
                                <a:cxnLst>
                                  <a:cxn ang="3cd4">
                                    <a:pos x="hc" y="t"/>
                                  </a:cxn>
                                  <a:cxn ang="0">
                                    <a:pos x="r" y="vc"/>
                                  </a:cxn>
                                  <a:cxn ang="cd4">
                                    <a:pos x="hc" y="b"/>
                                  </a:cxn>
                                  <a:cxn ang="cd2">
                                    <a:pos x="l" y="vc"/>
                                  </a:cxn>
                                  <a:cxn ang="f68">
                                    <a:pos x="f90" y="f91"/>
                                  </a:cxn>
                                  <a:cxn ang="f68">
                                    <a:pos x="f92" y="f93"/>
                                  </a:cxn>
                                  <a:cxn ang="f68">
                                    <a:pos x="f94" y="f95"/>
                                  </a:cxn>
                                  <a:cxn ang="f68">
                                    <a:pos x="f96" y="f97"/>
                                  </a:cxn>
                                  <a:cxn ang="f68">
                                    <a:pos x="f98" y="f99"/>
                                  </a:cxn>
                                  <a:cxn ang="f68">
                                    <a:pos x="f100" y="f99"/>
                                  </a:cxn>
                                  <a:cxn ang="f68">
                                    <a:pos x="f101" y="f102"/>
                                  </a:cxn>
                                  <a:cxn ang="f68">
                                    <a:pos x="f103" y="f104"/>
                                  </a:cxn>
                                  <a:cxn ang="f68">
                                    <a:pos x="f105" y="f106"/>
                                  </a:cxn>
                                  <a:cxn ang="f68">
                                    <a:pos x="f90" y="f91"/>
                                  </a:cxn>
                                </a:cxnLst>
                                <a:rect l="f86" t="f89" r="f87" b="f88"/>
                                <a:pathLst>
                                  <a:path w="116" h="269">
                                    <a:moveTo>
                                      <a:pt x="f5" y="f5"/>
                                    </a:moveTo>
                                    <a:lnTo>
                                      <a:pt x="f8" y="f9"/>
                                    </a:lnTo>
                                    <a:lnTo>
                                      <a:pt x="f10" y="f11"/>
                                    </a:lnTo>
                                    <a:lnTo>
                                      <a:pt x="f12" y="f13"/>
                                    </a:lnTo>
                                    <a:lnTo>
                                      <a:pt x="f6" y="f7"/>
                                    </a:lnTo>
                                    <a:lnTo>
                                      <a:pt x="f14" y="f7"/>
                                    </a:lnTo>
                                    <a:lnTo>
                                      <a:pt x="f15" y="f16"/>
                                    </a:lnTo>
                                    <a:lnTo>
                                      <a:pt x="f17" y="f18"/>
                                    </a:lnTo>
                                    <a:lnTo>
                                      <a:pt x="f19" y="f20"/>
                                    </a:lnTo>
                                    <a:lnTo>
                                      <a:pt x="f5" y="f5"/>
                                    </a:lnTo>
                                    <a:close/>
                                  </a:path>
                                </a:pathLst>
                              </a:custGeom>
                              <a:solidFill>
                                <a:srgbClr val="0E2841"/>
                              </a:solidFill>
                              <a:ln w="0" cap="flat">
                                <a:solidFill>
                                  <a:srgbClr val="0E2841"/>
                                </a:solidFill>
                                <a:prstDash val="solid"/>
                                <a:round/>
                              </a:ln>
                            </wps:spPr>
                            <wps:bodyPr lIns="0" tIns="0" rIns="0" bIns="0"/>
                          </wps:wsp>
                          <wps:wsp>
                            <wps:cNvPr id="63006459" name="Forme libre 22"/>
                            <wps:cNvSpPr/>
                            <wps:spPr>
                              <a:xfrm>
                                <a:off x="0" y="0"/>
                                <a:ext cx="396840" cy="3533506"/>
                              </a:xfrm>
                              <a:custGeom>
                                <a:avLst/>
                                <a:gdLst>
                                  <a:gd name="f0" fmla="val 10800000"/>
                                  <a:gd name="f1" fmla="val 5400000"/>
                                  <a:gd name="f2" fmla="val 180"/>
                                  <a:gd name="f3" fmla="val w"/>
                                  <a:gd name="f4" fmla="val h"/>
                                  <a:gd name="f5" fmla="val 0"/>
                                  <a:gd name="f6" fmla="val 140"/>
                                  <a:gd name="f7" fmla="val 1272"/>
                                  <a:gd name="f8" fmla="val 1"/>
                                  <a:gd name="f9" fmla="val 79"/>
                                  <a:gd name="f10" fmla="val 3"/>
                                  <a:gd name="f11" fmla="val 159"/>
                                  <a:gd name="f12" fmla="val 12"/>
                                  <a:gd name="f13" fmla="val 317"/>
                                  <a:gd name="f14" fmla="val 23"/>
                                  <a:gd name="f15" fmla="val 476"/>
                                  <a:gd name="f16" fmla="val 39"/>
                                  <a:gd name="f17" fmla="val 634"/>
                                  <a:gd name="f18" fmla="val 58"/>
                                  <a:gd name="f19" fmla="val 792"/>
                                  <a:gd name="f20" fmla="val 83"/>
                                  <a:gd name="f21" fmla="val 948"/>
                                  <a:gd name="f22" fmla="val 107"/>
                                  <a:gd name="f23" fmla="val 1086"/>
                                  <a:gd name="f24" fmla="val 135"/>
                                  <a:gd name="f25" fmla="val 1223"/>
                                  <a:gd name="f26" fmla="val 138"/>
                                  <a:gd name="f27" fmla="val 1262"/>
                                  <a:gd name="f28" fmla="val 105"/>
                                  <a:gd name="f29" fmla="val 1106"/>
                                  <a:gd name="f30" fmla="val 77"/>
                                  <a:gd name="f31" fmla="val 949"/>
                                  <a:gd name="f32" fmla="val 53"/>
                                  <a:gd name="f33" fmla="val 35"/>
                                  <a:gd name="f34" fmla="val 20"/>
                                  <a:gd name="f35" fmla="val 9"/>
                                  <a:gd name="f36" fmla="val 2"/>
                                  <a:gd name="f37" fmla="+- 0 0 -90"/>
                                  <a:gd name="f38" fmla="*/ f3 1 140"/>
                                  <a:gd name="f39" fmla="*/ f4 1 1272"/>
                                  <a:gd name="f40" fmla="+- f7 0 f5"/>
                                  <a:gd name="f41" fmla="+- f6 0 f5"/>
                                  <a:gd name="f42" fmla="*/ f37 f0 1"/>
                                  <a:gd name="f43" fmla="*/ f41 1 140"/>
                                  <a:gd name="f44" fmla="*/ f40 1 1272"/>
                                  <a:gd name="f45" fmla="*/ 0 f41 1"/>
                                  <a:gd name="f46" fmla="*/ 0 f40 1"/>
                                  <a:gd name="f47" fmla="*/ 1 f41 1"/>
                                  <a:gd name="f48" fmla="*/ 79 f40 1"/>
                                  <a:gd name="f49" fmla="*/ 3 f41 1"/>
                                  <a:gd name="f50" fmla="*/ 159 f40 1"/>
                                  <a:gd name="f51" fmla="*/ 12 f41 1"/>
                                  <a:gd name="f52" fmla="*/ 317 f40 1"/>
                                  <a:gd name="f53" fmla="*/ 23 f41 1"/>
                                  <a:gd name="f54" fmla="*/ 476 f40 1"/>
                                  <a:gd name="f55" fmla="*/ 39 f41 1"/>
                                  <a:gd name="f56" fmla="*/ 634 f40 1"/>
                                  <a:gd name="f57" fmla="*/ 58 f41 1"/>
                                  <a:gd name="f58" fmla="*/ 792 f40 1"/>
                                  <a:gd name="f59" fmla="*/ 83 f41 1"/>
                                  <a:gd name="f60" fmla="*/ 948 f40 1"/>
                                  <a:gd name="f61" fmla="*/ 107 f41 1"/>
                                  <a:gd name="f62" fmla="*/ 1086 f40 1"/>
                                  <a:gd name="f63" fmla="*/ 135 f41 1"/>
                                  <a:gd name="f64" fmla="*/ 1223 f40 1"/>
                                  <a:gd name="f65" fmla="*/ 140 f41 1"/>
                                  <a:gd name="f66" fmla="*/ 1272 f40 1"/>
                                  <a:gd name="f67" fmla="*/ 138 f41 1"/>
                                  <a:gd name="f68" fmla="*/ 1262 f40 1"/>
                                  <a:gd name="f69" fmla="*/ 105 f41 1"/>
                                  <a:gd name="f70" fmla="*/ 1106 f40 1"/>
                                  <a:gd name="f71" fmla="*/ 77 f41 1"/>
                                  <a:gd name="f72" fmla="*/ 949 f40 1"/>
                                  <a:gd name="f73" fmla="*/ 53 f41 1"/>
                                  <a:gd name="f74" fmla="*/ 35 f41 1"/>
                                  <a:gd name="f75" fmla="*/ 20 f41 1"/>
                                  <a:gd name="f76" fmla="*/ 9 f41 1"/>
                                  <a:gd name="f77" fmla="*/ 2 f41 1"/>
                                  <a:gd name="f78" fmla="*/ f42 1 f2"/>
                                  <a:gd name="f79" fmla="*/ f45 1 140"/>
                                  <a:gd name="f80" fmla="*/ f46 1 1272"/>
                                  <a:gd name="f81" fmla="*/ f47 1 140"/>
                                  <a:gd name="f82" fmla="*/ f48 1 1272"/>
                                  <a:gd name="f83" fmla="*/ f49 1 140"/>
                                  <a:gd name="f84" fmla="*/ f50 1 1272"/>
                                  <a:gd name="f85" fmla="*/ f51 1 140"/>
                                  <a:gd name="f86" fmla="*/ f52 1 1272"/>
                                  <a:gd name="f87" fmla="*/ f53 1 140"/>
                                  <a:gd name="f88" fmla="*/ f54 1 1272"/>
                                  <a:gd name="f89" fmla="*/ f55 1 140"/>
                                  <a:gd name="f90" fmla="*/ f56 1 1272"/>
                                  <a:gd name="f91" fmla="*/ f57 1 140"/>
                                  <a:gd name="f92" fmla="*/ f58 1 1272"/>
                                  <a:gd name="f93" fmla="*/ f59 1 140"/>
                                  <a:gd name="f94" fmla="*/ f60 1 1272"/>
                                  <a:gd name="f95" fmla="*/ f61 1 140"/>
                                  <a:gd name="f96" fmla="*/ f62 1 1272"/>
                                  <a:gd name="f97" fmla="*/ f63 1 140"/>
                                  <a:gd name="f98" fmla="*/ f64 1 1272"/>
                                  <a:gd name="f99" fmla="*/ f65 1 140"/>
                                  <a:gd name="f100" fmla="*/ f66 1 1272"/>
                                  <a:gd name="f101" fmla="*/ f67 1 140"/>
                                  <a:gd name="f102" fmla="*/ f68 1 1272"/>
                                  <a:gd name="f103" fmla="*/ f69 1 140"/>
                                  <a:gd name="f104" fmla="*/ f70 1 1272"/>
                                  <a:gd name="f105" fmla="*/ f71 1 140"/>
                                  <a:gd name="f106" fmla="*/ f72 1 1272"/>
                                  <a:gd name="f107" fmla="*/ f73 1 140"/>
                                  <a:gd name="f108" fmla="*/ f74 1 140"/>
                                  <a:gd name="f109" fmla="*/ f75 1 140"/>
                                  <a:gd name="f110" fmla="*/ f76 1 140"/>
                                  <a:gd name="f111" fmla="*/ f77 1 140"/>
                                  <a:gd name="f112" fmla="*/ 0 1 f43"/>
                                  <a:gd name="f113" fmla="*/ f6 1 f43"/>
                                  <a:gd name="f114" fmla="*/ 0 1 f44"/>
                                  <a:gd name="f115" fmla="*/ f7 1 f44"/>
                                  <a:gd name="f116" fmla="+- f78 0 f1"/>
                                  <a:gd name="f117" fmla="*/ f79 1 f43"/>
                                  <a:gd name="f118" fmla="*/ f80 1 f44"/>
                                  <a:gd name="f119" fmla="*/ f81 1 f43"/>
                                  <a:gd name="f120" fmla="*/ f82 1 f44"/>
                                  <a:gd name="f121" fmla="*/ f83 1 f43"/>
                                  <a:gd name="f122" fmla="*/ f84 1 f44"/>
                                  <a:gd name="f123" fmla="*/ f85 1 f43"/>
                                  <a:gd name="f124" fmla="*/ f86 1 f44"/>
                                  <a:gd name="f125" fmla="*/ f87 1 f43"/>
                                  <a:gd name="f126" fmla="*/ f88 1 f44"/>
                                  <a:gd name="f127" fmla="*/ f89 1 f43"/>
                                  <a:gd name="f128" fmla="*/ f90 1 f44"/>
                                  <a:gd name="f129" fmla="*/ f91 1 f43"/>
                                  <a:gd name="f130" fmla="*/ f92 1 f44"/>
                                  <a:gd name="f131" fmla="*/ f93 1 f43"/>
                                  <a:gd name="f132" fmla="*/ f94 1 f44"/>
                                  <a:gd name="f133" fmla="*/ f95 1 f43"/>
                                  <a:gd name="f134" fmla="*/ f96 1 f44"/>
                                  <a:gd name="f135" fmla="*/ f97 1 f43"/>
                                  <a:gd name="f136" fmla="*/ f98 1 f44"/>
                                  <a:gd name="f137" fmla="*/ f99 1 f43"/>
                                  <a:gd name="f138" fmla="*/ f100 1 f44"/>
                                  <a:gd name="f139" fmla="*/ f101 1 f43"/>
                                  <a:gd name="f140" fmla="*/ f102 1 f44"/>
                                  <a:gd name="f141" fmla="*/ f103 1 f43"/>
                                  <a:gd name="f142" fmla="*/ f104 1 f44"/>
                                  <a:gd name="f143" fmla="*/ f105 1 f43"/>
                                  <a:gd name="f144" fmla="*/ f106 1 f44"/>
                                  <a:gd name="f145" fmla="*/ f107 1 f43"/>
                                  <a:gd name="f146" fmla="*/ f108 1 f43"/>
                                  <a:gd name="f147" fmla="*/ f109 1 f43"/>
                                  <a:gd name="f148" fmla="*/ f110 1 f43"/>
                                  <a:gd name="f149" fmla="*/ f111 1 f43"/>
                                  <a:gd name="f150" fmla="*/ f112 f38 1"/>
                                  <a:gd name="f151" fmla="*/ f113 f38 1"/>
                                  <a:gd name="f152" fmla="*/ f115 f39 1"/>
                                  <a:gd name="f153" fmla="*/ f114 f39 1"/>
                                  <a:gd name="f154" fmla="*/ f117 f38 1"/>
                                  <a:gd name="f155" fmla="*/ f118 f39 1"/>
                                  <a:gd name="f156" fmla="*/ f119 f38 1"/>
                                  <a:gd name="f157" fmla="*/ f120 f39 1"/>
                                  <a:gd name="f158" fmla="*/ f121 f38 1"/>
                                  <a:gd name="f159" fmla="*/ f122 f39 1"/>
                                  <a:gd name="f160" fmla="*/ f123 f38 1"/>
                                  <a:gd name="f161" fmla="*/ f124 f39 1"/>
                                  <a:gd name="f162" fmla="*/ f125 f38 1"/>
                                  <a:gd name="f163" fmla="*/ f126 f39 1"/>
                                  <a:gd name="f164" fmla="*/ f127 f38 1"/>
                                  <a:gd name="f165" fmla="*/ f128 f39 1"/>
                                  <a:gd name="f166" fmla="*/ f129 f38 1"/>
                                  <a:gd name="f167" fmla="*/ f130 f39 1"/>
                                  <a:gd name="f168" fmla="*/ f131 f38 1"/>
                                  <a:gd name="f169" fmla="*/ f132 f39 1"/>
                                  <a:gd name="f170" fmla="*/ f133 f38 1"/>
                                  <a:gd name="f171" fmla="*/ f134 f39 1"/>
                                  <a:gd name="f172" fmla="*/ f135 f38 1"/>
                                  <a:gd name="f173" fmla="*/ f136 f39 1"/>
                                  <a:gd name="f174" fmla="*/ f137 f38 1"/>
                                  <a:gd name="f175" fmla="*/ f138 f39 1"/>
                                  <a:gd name="f176" fmla="*/ f139 f38 1"/>
                                  <a:gd name="f177" fmla="*/ f140 f39 1"/>
                                  <a:gd name="f178" fmla="*/ f141 f38 1"/>
                                  <a:gd name="f179" fmla="*/ f142 f39 1"/>
                                  <a:gd name="f180" fmla="*/ f143 f38 1"/>
                                  <a:gd name="f181" fmla="*/ f144 f39 1"/>
                                  <a:gd name="f182" fmla="*/ f145 f38 1"/>
                                  <a:gd name="f183" fmla="*/ f146 f38 1"/>
                                  <a:gd name="f184" fmla="*/ f147 f38 1"/>
                                  <a:gd name="f185" fmla="*/ f148 f38 1"/>
                                  <a:gd name="f186" fmla="*/ f149 f38 1"/>
                                </a:gdLst>
                                <a:ahLst/>
                                <a:cxnLst>
                                  <a:cxn ang="3cd4">
                                    <a:pos x="hc" y="t"/>
                                  </a:cxn>
                                  <a:cxn ang="0">
                                    <a:pos x="r" y="vc"/>
                                  </a:cxn>
                                  <a:cxn ang="cd4">
                                    <a:pos x="hc" y="b"/>
                                  </a:cxn>
                                  <a:cxn ang="cd2">
                                    <a:pos x="l" y="vc"/>
                                  </a:cxn>
                                  <a:cxn ang="f116">
                                    <a:pos x="f154" y="f155"/>
                                  </a:cxn>
                                  <a:cxn ang="f116">
                                    <a:pos x="f154" y="f155"/>
                                  </a:cxn>
                                  <a:cxn ang="f116">
                                    <a:pos x="f156" y="f157"/>
                                  </a:cxn>
                                  <a:cxn ang="f116">
                                    <a:pos x="f158" y="f159"/>
                                  </a:cxn>
                                  <a:cxn ang="f116">
                                    <a:pos x="f160" y="f161"/>
                                  </a:cxn>
                                  <a:cxn ang="f116">
                                    <a:pos x="f162" y="f163"/>
                                  </a:cxn>
                                  <a:cxn ang="f116">
                                    <a:pos x="f164" y="f165"/>
                                  </a:cxn>
                                  <a:cxn ang="f116">
                                    <a:pos x="f166" y="f167"/>
                                  </a:cxn>
                                  <a:cxn ang="f116">
                                    <a:pos x="f168" y="f169"/>
                                  </a:cxn>
                                  <a:cxn ang="f116">
                                    <a:pos x="f170" y="f171"/>
                                  </a:cxn>
                                  <a:cxn ang="f116">
                                    <a:pos x="f172" y="f173"/>
                                  </a:cxn>
                                  <a:cxn ang="f116">
                                    <a:pos x="f174" y="f175"/>
                                  </a:cxn>
                                  <a:cxn ang="f116">
                                    <a:pos x="f176" y="f177"/>
                                  </a:cxn>
                                  <a:cxn ang="f116">
                                    <a:pos x="f178" y="f179"/>
                                  </a:cxn>
                                  <a:cxn ang="f116">
                                    <a:pos x="f180" y="f181"/>
                                  </a:cxn>
                                  <a:cxn ang="f116">
                                    <a:pos x="f182" y="f167"/>
                                  </a:cxn>
                                  <a:cxn ang="f116">
                                    <a:pos x="f183" y="f165"/>
                                  </a:cxn>
                                  <a:cxn ang="f116">
                                    <a:pos x="f184" y="f163"/>
                                  </a:cxn>
                                  <a:cxn ang="f116">
                                    <a:pos x="f185" y="f161"/>
                                  </a:cxn>
                                  <a:cxn ang="f116">
                                    <a:pos x="f186" y="f159"/>
                                  </a:cxn>
                                  <a:cxn ang="f116">
                                    <a:pos x="f154" y="f157"/>
                                  </a:cxn>
                                  <a:cxn ang="f116">
                                    <a:pos x="f154" y="f155"/>
                                  </a:cxn>
                                </a:cxnLst>
                                <a:rect l="f150" t="f153" r="f151" b="f152"/>
                                <a:pathLst>
                                  <a:path w="140" h="1272">
                                    <a:moveTo>
                                      <a:pt x="f5" y="f5"/>
                                    </a:moveTo>
                                    <a:lnTo>
                                      <a:pt x="f5" y="f5"/>
                                    </a:ln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19"/>
                                    </a:lnTo>
                                    <a:lnTo>
                                      <a:pt x="f33" y="f17"/>
                                    </a:lnTo>
                                    <a:lnTo>
                                      <a:pt x="f34" y="f15"/>
                                    </a:lnTo>
                                    <a:lnTo>
                                      <a:pt x="f35" y="f13"/>
                                    </a:lnTo>
                                    <a:lnTo>
                                      <a:pt x="f36" y="f11"/>
                                    </a:lnTo>
                                    <a:lnTo>
                                      <a:pt x="f5" y="f9"/>
                                    </a:lnTo>
                                    <a:lnTo>
                                      <a:pt x="f5" y="f5"/>
                                    </a:lnTo>
                                    <a:close/>
                                  </a:path>
                                </a:pathLst>
                              </a:custGeom>
                              <a:solidFill>
                                <a:srgbClr val="0E2841"/>
                              </a:solidFill>
                              <a:ln w="0" cap="flat">
                                <a:solidFill>
                                  <a:srgbClr val="0E2841"/>
                                </a:solidFill>
                                <a:prstDash val="solid"/>
                                <a:round/>
                              </a:ln>
                            </wps:spPr>
                            <wps:bodyPr lIns="0" tIns="0" rIns="0" bIns="0"/>
                          </wps:wsp>
                          <wps:wsp>
                            <wps:cNvPr id="1749998515" name="Forme libre 23"/>
                            <wps:cNvSpPr/>
                            <wps:spPr>
                              <a:xfrm>
                                <a:off x="357155" y="1136169"/>
                                <a:ext cx="127558" cy="2372337"/>
                              </a:xfrm>
                              <a:custGeom>
                                <a:avLst/>
                                <a:gdLst>
                                  <a:gd name="f0" fmla="val 10800000"/>
                                  <a:gd name="f1" fmla="val 5400000"/>
                                  <a:gd name="f2" fmla="val 180"/>
                                  <a:gd name="f3" fmla="val w"/>
                                  <a:gd name="f4" fmla="val h"/>
                                  <a:gd name="f5" fmla="val 0"/>
                                  <a:gd name="f6" fmla="val 45"/>
                                  <a:gd name="f7" fmla="val 854"/>
                                  <a:gd name="f8" fmla="val 35"/>
                                  <a:gd name="f9" fmla="val 66"/>
                                  <a:gd name="f10" fmla="val 26"/>
                                  <a:gd name="f11" fmla="val 133"/>
                                  <a:gd name="f12" fmla="val 14"/>
                                  <a:gd name="f13" fmla="val 267"/>
                                  <a:gd name="f14" fmla="val 6"/>
                                  <a:gd name="f15" fmla="val 401"/>
                                  <a:gd name="f16" fmla="val 3"/>
                                  <a:gd name="f17" fmla="val 534"/>
                                  <a:gd name="f18" fmla="val 669"/>
                                  <a:gd name="f19" fmla="val 803"/>
                                  <a:gd name="f20" fmla="val 18"/>
                                  <a:gd name="f21" fmla="val 851"/>
                                  <a:gd name="f22" fmla="val 9"/>
                                  <a:gd name="f23" fmla="val 814"/>
                                  <a:gd name="f24" fmla="val 8"/>
                                  <a:gd name="f25" fmla="val 1"/>
                                  <a:gd name="f26" fmla="val 12"/>
                                  <a:gd name="f27" fmla="val 25"/>
                                  <a:gd name="f28" fmla="val 132"/>
                                  <a:gd name="f29" fmla="val 34"/>
                                  <a:gd name="f30" fmla="+- 0 0 -90"/>
                                  <a:gd name="f31" fmla="*/ f3 1 45"/>
                                  <a:gd name="f32" fmla="*/ f4 1 854"/>
                                  <a:gd name="f33" fmla="+- f7 0 f5"/>
                                  <a:gd name="f34" fmla="+- f6 0 f5"/>
                                  <a:gd name="f35" fmla="*/ f30 f0 1"/>
                                  <a:gd name="f36" fmla="*/ f34 1 45"/>
                                  <a:gd name="f37" fmla="*/ f33 1 854"/>
                                  <a:gd name="f38" fmla="*/ 45 f34 1"/>
                                  <a:gd name="f39" fmla="*/ 0 f33 1"/>
                                  <a:gd name="f40" fmla="*/ 35 f34 1"/>
                                  <a:gd name="f41" fmla="*/ 66 f33 1"/>
                                  <a:gd name="f42" fmla="*/ 26 f34 1"/>
                                  <a:gd name="f43" fmla="*/ 133 f33 1"/>
                                  <a:gd name="f44" fmla="*/ 14 f34 1"/>
                                  <a:gd name="f45" fmla="*/ 267 f33 1"/>
                                  <a:gd name="f46" fmla="*/ 6 f34 1"/>
                                  <a:gd name="f47" fmla="*/ 401 f33 1"/>
                                  <a:gd name="f48" fmla="*/ 3 f34 1"/>
                                  <a:gd name="f49" fmla="*/ 534 f33 1"/>
                                  <a:gd name="f50" fmla="*/ 669 f33 1"/>
                                  <a:gd name="f51" fmla="*/ 803 f33 1"/>
                                  <a:gd name="f52" fmla="*/ 18 f34 1"/>
                                  <a:gd name="f53" fmla="*/ 854 f33 1"/>
                                  <a:gd name="f54" fmla="*/ 851 f33 1"/>
                                  <a:gd name="f55" fmla="*/ 9 f34 1"/>
                                  <a:gd name="f56" fmla="*/ 814 f33 1"/>
                                  <a:gd name="f57" fmla="*/ 8 f34 1"/>
                                  <a:gd name="f58" fmla="*/ 1 f34 1"/>
                                  <a:gd name="f59" fmla="*/ 0 f34 1"/>
                                  <a:gd name="f60" fmla="*/ 12 f34 1"/>
                                  <a:gd name="f61" fmla="*/ 25 f34 1"/>
                                  <a:gd name="f62" fmla="*/ 132 f33 1"/>
                                  <a:gd name="f63" fmla="*/ 34 f34 1"/>
                                  <a:gd name="f64" fmla="*/ f35 1 f2"/>
                                  <a:gd name="f65" fmla="*/ f38 1 45"/>
                                  <a:gd name="f66" fmla="*/ f39 1 854"/>
                                  <a:gd name="f67" fmla="*/ f40 1 45"/>
                                  <a:gd name="f68" fmla="*/ f41 1 854"/>
                                  <a:gd name="f69" fmla="*/ f42 1 45"/>
                                  <a:gd name="f70" fmla="*/ f43 1 854"/>
                                  <a:gd name="f71" fmla="*/ f44 1 45"/>
                                  <a:gd name="f72" fmla="*/ f45 1 854"/>
                                  <a:gd name="f73" fmla="*/ f46 1 45"/>
                                  <a:gd name="f74" fmla="*/ f47 1 854"/>
                                  <a:gd name="f75" fmla="*/ f48 1 45"/>
                                  <a:gd name="f76" fmla="*/ f49 1 854"/>
                                  <a:gd name="f77" fmla="*/ f50 1 854"/>
                                  <a:gd name="f78" fmla="*/ f51 1 854"/>
                                  <a:gd name="f79" fmla="*/ f52 1 45"/>
                                  <a:gd name="f80" fmla="*/ f53 1 854"/>
                                  <a:gd name="f81" fmla="*/ f54 1 854"/>
                                  <a:gd name="f82" fmla="*/ f55 1 45"/>
                                  <a:gd name="f83" fmla="*/ f56 1 854"/>
                                  <a:gd name="f84" fmla="*/ f57 1 45"/>
                                  <a:gd name="f85" fmla="*/ f58 1 45"/>
                                  <a:gd name="f86" fmla="*/ f59 1 45"/>
                                  <a:gd name="f87" fmla="*/ f60 1 45"/>
                                  <a:gd name="f88" fmla="*/ f61 1 45"/>
                                  <a:gd name="f89" fmla="*/ f62 1 854"/>
                                  <a:gd name="f90" fmla="*/ f63 1 45"/>
                                  <a:gd name="f91" fmla="*/ 0 1 f36"/>
                                  <a:gd name="f92" fmla="*/ f6 1 f36"/>
                                  <a:gd name="f93" fmla="*/ 0 1 f37"/>
                                  <a:gd name="f94" fmla="*/ f7 1 f37"/>
                                  <a:gd name="f95" fmla="+- f64 0 f1"/>
                                  <a:gd name="f96" fmla="*/ f65 1 f36"/>
                                  <a:gd name="f97" fmla="*/ f66 1 f37"/>
                                  <a:gd name="f98" fmla="*/ f67 1 f36"/>
                                  <a:gd name="f99" fmla="*/ f68 1 f37"/>
                                  <a:gd name="f100" fmla="*/ f69 1 f36"/>
                                  <a:gd name="f101" fmla="*/ f70 1 f37"/>
                                  <a:gd name="f102" fmla="*/ f71 1 f36"/>
                                  <a:gd name="f103" fmla="*/ f72 1 f37"/>
                                  <a:gd name="f104" fmla="*/ f73 1 f36"/>
                                  <a:gd name="f105" fmla="*/ f74 1 f37"/>
                                  <a:gd name="f106" fmla="*/ f75 1 f36"/>
                                  <a:gd name="f107" fmla="*/ f76 1 f37"/>
                                  <a:gd name="f108" fmla="*/ f77 1 f37"/>
                                  <a:gd name="f109" fmla="*/ f78 1 f37"/>
                                  <a:gd name="f110" fmla="*/ f79 1 f36"/>
                                  <a:gd name="f111" fmla="*/ f80 1 f37"/>
                                  <a:gd name="f112" fmla="*/ f81 1 f37"/>
                                  <a:gd name="f113" fmla="*/ f82 1 f36"/>
                                  <a:gd name="f114" fmla="*/ f83 1 f37"/>
                                  <a:gd name="f115" fmla="*/ f84 1 f36"/>
                                  <a:gd name="f116" fmla="*/ f85 1 f36"/>
                                  <a:gd name="f117" fmla="*/ f86 1 f36"/>
                                  <a:gd name="f118" fmla="*/ f87 1 f36"/>
                                  <a:gd name="f119" fmla="*/ f88 1 f36"/>
                                  <a:gd name="f120" fmla="*/ f89 1 f37"/>
                                  <a:gd name="f121" fmla="*/ f90 1 f36"/>
                                  <a:gd name="f122" fmla="*/ f91 f31 1"/>
                                  <a:gd name="f123" fmla="*/ f92 f31 1"/>
                                  <a:gd name="f124" fmla="*/ f94 f32 1"/>
                                  <a:gd name="f125" fmla="*/ f93 f32 1"/>
                                  <a:gd name="f126" fmla="*/ f96 f31 1"/>
                                  <a:gd name="f127" fmla="*/ f97 f32 1"/>
                                  <a:gd name="f128" fmla="*/ f98 f31 1"/>
                                  <a:gd name="f129" fmla="*/ f99 f32 1"/>
                                  <a:gd name="f130" fmla="*/ f100 f31 1"/>
                                  <a:gd name="f131" fmla="*/ f101 f32 1"/>
                                  <a:gd name="f132" fmla="*/ f102 f31 1"/>
                                  <a:gd name="f133" fmla="*/ f103 f32 1"/>
                                  <a:gd name="f134" fmla="*/ f104 f31 1"/>
                                  <a:gd name="f135" fmla="*/ f105 f32 1"/>
                                  <a:gd name="f136" fmla="*/ f106 f31 1"/>
                                  <a:gd name="f137" fmla="*/ f107 f32 1"/>
                                  <a:gd name="f138" fmla="*/ f108 f32 1"/>
                                  <a:gd name="f139" fmla="*/ f109 f32 1"/>
                                  <a:gd name="f140" fmla="*/ f110 f31 1"/>
                                  <a:gd name="f141" fmla="*/ f111 f32 1"/>
                                  <a:gd name="f142" fmla="*/ f112 f32 1"/>
                                  <a:gd name="f143" fmla="*/ f113 f31 1"/>
                                  <a:gd name="f144" fmla="*/ f114 f32 1"/>
                                  <a:gd name="f145" fmla="*/ f115 f31 1"/>
                                  <a:gd name="f146" fmla="*/ f116 f31 1"/>
                                  <a:gd name="f147" fmla="*/ f117 f31 1"/>
                                  <a:gd name="f148" fmla="*/ f118 f31 1"/>
                                  <a:gd name="f149" fmla="*/ f119 f31 1"/>
                                  <a:gd name="f150" fmla="*/ f120 f32 1"/>
                                  <a:gd name="f151" fmla="*/ f121 f31 1"/>
                                </a:gdLst>
                                <a:ahLst/>
                                <a:cxnLst>
                                  <a:cxn ang="3cd4">
                                    <a:pos x="hc" y="t"/>
                                  </a:cxn>
                                  <a:cxn ang="0">
                                    <a:pos x="r" y="vc"/>
                                  </a:cxn>
                                  <a:cxn ang="cd4">
                                    <a:pos x="hc" y="b"/>
                                  </a:cxn>
                                  <a:cxn ang="cd2">
                                    <a:pos x="l" y="vc"/>
                                  </a:cxn>
                                  <a:cxn ang="f95">
                                    <a:pos x="f126" y="f127"/>
                                  </a:cxn>
                                  <a:cxn ang="f95">
                                    <a:pos x="f126" y="f127"/>
                                  </a:cxn>
                                  <a:cxn ang="f95">
                                    <a:pos x="f128" y="f129"/>
                                  </a:cxn>
                                  <a:cxn ang="f95">
                                    <a:pos x="f130" y="f131"/>
                                  </a:cxn>
                                  <a:cxn ang="f95">
                                    <a:pos x="f132" y="f133"/>
                                  </a:cxn>
                                  <a:cxn ang="f95">
                                    <a:pos x="f134" y="f135"/>
                                  </a:cxn>
                                  <a:cxn ang="f95">
                                    <a:pos x="f136" y="f137"/>
                                  </a:cxn>
                                  <a:cxn ang="f95">
                                    <a:pos x="f134" y="f138"/>
                                  </a:cxn>
                                  <a:cxn ang="f95">
                                    <a:pos x="f132" y="f139"/>
                                  </a:cxn>
                                  <a:cxn ang="f95">
                                    <a:pos x="f140" y="f141"/>
                                  </a:cxn>
                                  <a:cxn ang="f95">
                                    <a:pos x="f140" y="f142"/>
                                  </a:cxn>
                                  <a:cxn ang="f95">
                                    <a:pos x="f143" y="f144"/>
                                  </a:cxn>
                                  <a:cxn ang="f95">
                                    <a:pos x="f145" y="f139"/>
                                  </a:cxn>
                                  <a:cxn ang="f95">
                                    <a:pos x="f146" y="f138"/>
                                  </a:cxn>
                                  <a:cxn ang="f95">
                                    <a:pos x="f147" y="f137"/>
                                  </a:cxn>
                                  <a:cxn ang="f95">
                                    <a:pos x="f136" y="f135"/>
                                  </a:cxn>
                                  <a:cxn ang="f95">
                                    <a:pos x="f148" y="f133"/>
                                  </a:cxn>
                                  <a:cxn ang="f95">
                                    <a:pos x="f149" y="f150"/>
                                  </a:cxn>
                                  <a:cxn ang="f95">
                                    <a:pos x="f151" y="f129"/>
                                  </a:cxn>
                                  <a:cxn ang="f95">
                                    <a:pos x="f126" y="f127"/>
                                  </a:cxn>
                                </a:cxnLst>
                                <a:rect l="f122" t="f125" r="f123" b="f124"/>
                                <a:pathLst>
                                  <a:path w="45" h="854">
                                    <a:moveTo>
                                      <a:pt x="f6" y="f5"/>
                                    </a:moveTo>
                                    <a:lnTo>
                                      <a:pt x="f6" y="f5"/>
                                    </a:lnTo>
                                    <a:lnTo>
                                      <a:pt x="f8" y="f9"/>
                                    </a:lnTo>
                                    <a:lnTo>
                                      <a:pt x="f10" y="f11"/>
                                    </a:lnTo>
                                    <a:lnTo>
                                      <a:pt x="f12" y="f13"/>
                                    </a:lnTo>
                                    <a:lnTo>
                                      <a:pt x="f14" y="f15"/>
                                    </a:lnTo>
                                    <a:lnTo>
                                      <a:pt x="f16" y="f17"/>
                                    </a:lnTo>
                                    <a:lnTo>
                                      <a:pt x="f14" y="f18"/>
                                    </a:lnTo>
                                    <a:lnTo>
                                      <a:pt x="f12" y="f19"/>
                                    </a:lnTo>
                                    <a:lnTo>
                                      <a:pt x="f20" y="f7"/>
                                    </a:lnTo>
                                    <a:lnTo>
                                      <a:pt x="f20" y="f21"/>
                                    </a:lnTo>
                                    <a:lnTo>
                                      <a:pt x="f22" y="f23"/>
                                    </a:lnTo>
                                    <a:lnTo>
                                      <a:pt x="f24" y="f19"/>
                                    </a:lnTo>
                                    <a:lnTo>
                                      <a:pt x="f25" y="f18"/>
                                    </a:lnTo>
                                    <a:lnTo>
                                      <a:pt x="f5" y="f17"/>
                                    </a:lnTo>
                                    <a:lnTo>
                                      <a:pt x="f16" y="f15"/>
                                    </a:lnTo>
                                    <a:lnTo>
                                      <a:pt x="f26" y="f13"/>
                                    </a:lnTo>
                                    <a:lnTo>
                                      <a:pt x="f27" y="f28"/>
                                    </a:lnTo>
                                    <a:lnTo>
                                      <a:pt x="f29" y="f9"/>
                                    </a:lnTo>
                                    <a:lnTo>
                                      <a:pt x="f6" y="f5"/>
                                    </a:lnTo>
                                    <a:close/>
                                  </a:path>
                                </a:pathLst>
                              </a:custGeom>
                              <a:solidFill>
                                <a:srgbClr val="0E2841"/>
                              </a:solidFill>
                              <a:ln w="0" cap="flat">
                                <a:solidFill>
                                  <a:srgbClr val="0E2841"/>
                                </a:solidFill>
                                <a:prstDash val="solid"/>
                                <a:round/>
                              </a:ln>
                            </wps:spPr>
                            <wps:bodyPr lIns="0" tIns="0" rIns="0" bIns="0"/>
                          </wps:wsp>
                          <wps:wsp>
                            <wps:cNvPr id="312863143" name="Forme libre 24"/>
                            <wps:cNvSpPr/>
                            <wps:spPr>
                              <a:xfrm>
                                <a:off x="396840" y="3533507"/>
                                <a:ext cx="436525" cy="1747308"/>
                              </a:xfrm>
                              <a:custGeom>
                                <a:avLst/>
                                <a:gdLst>
                                  <a:gd name="f0" fmla="val 10800000"/>
                                  <a:gd name="f1" fmla="val 5400000"/>
                                  <a:gd name="f2" fmla="val 180"/>
                                  <a:gd name="f3" fmla="val w"/>
                                  <a:gd name="f4" fmla="val h"/>
                                  <a:gd name="f5" fmla="val 0"/>
                                  <a:gd name="f6" fmla="val 154"/>
                                  <a:gd name="f7" fmla="val 629"/>
                                  <a:gd name="f8" fmla="val 10"/>
                                  <a:gd name="f9" fmla="val 44"/>
                                  <a:gd name="f10" fmla="val 21"/>
                                  <a:gd name="f11" fmla="val 126"/>
                                  <a:gd name="f12" fmla="val 34"/>
                                  <a:gd name="f13" fmla="val 207"/>
                                  <a:gd name="f14" fmla="val 53"/>
                                  <a:gd name="f15" fmla="val 293"/>
                                  <a:gd name="f16" fmla="val 75"/>
                                  <a:gd name="f17" fmla="val 380"/>
                                  <a:gd name="f18" fmla="val 100"/>
                                  <a:gd name="f19" fmla="val 466"/>
                                  <a:gd name="f20" fmla="val 120"/>
                                  <a:gd name="f21" fmla="val 521"/>
                                  <a:gd name="f22" fmla="val 141"/>
                                  <a:gd name="f23" fmla="val 576"/>
                                  <a:gd name="f24" fmla="val 152"/>
                                  <a:gd name="f25" fmla="val 618"/>
                                  <a:gd name="f26" fmla="val 140"/>
                                  <a:gd name="f27" fmla="val 595"/>
                                  <a:gd name="f28" fmla="val 115"/>
                                  <a:gd name="f29" fmla="val 532"/>
                                  <a:gd name="f30" fmla="val 93"/>
                                  <a:gd name="f31" fmla="val 468"/>
                                  <a:gd name="f32" fmla="val 67"/>
                                  <a:gd name="f33" fmla="val 383"/>
                                  <a:gd name="f34" fmla="val 47"/>
                                  <a:gd name="f35" fmla="val 295"/>
                                  <a:gd name="f36" fmla="val 28"/>
                                  <a:gd name="f37" fmla="val 12"/>
                                  <a:gd name="f38" fmla="val 104"/>
                                  <a:gd name="f39" fmla="+- 0 0 -90"/>
                                  <a:gd name="f40" fmla="*/ f3 1 154"/>
                                  <a:gd name="f41" fmla="*/ f4 1 629"/>
                                  <a:gd name="f42" fmla="+- f7 0 f5"/>
                                  <a:gd name="f43" fmla="+- f6 0 f5"/>
                                  <a:gd name="f44" fmla="*/ f39 f0 1"/>
                                  <a:gd name="f45" fmla="*/ f43 1 154"/>
                                  <a:gd name="f46" fmla="*/ f42 1 629"/>
                                  <a:gd name="f47" fmla="*/ 0 f43 1"/>
                                  <a:gd name="f48" fmla="*/ 0 f42 1"/>
                                  <a:gd name="f49" fmla="*/ 10 f43 1"/>
                                  <a:gd name="f50" fmla="*/ 44 f42 1"/>
                                  <a:gd name="f51" fmla="*/ 21 f43 1"/>
                                  <a:gd name="f52" fmla="*/ 126 f42 1"/>
                                  <a:gd name="f53" fmla="*/ 34 f43 1"/>
                                  <a:gd name="f54" fmla="*/ 207 f42 1"/>
                                  <a:gd name="f55" fmla="*/ 53 f43 1"/>
                                  <a:gd name="f56" fmla="*/ 293 f42 1"/>
                                  <a:gd name="f57" fmla="*/ 75 f43 1"/>
                                  <a:gd name="f58" fmla="*/ 380 f42 1"/>
                                  <a:gd name="f59" fmla="*/ 100 f43 1"/>
                                  <a:gd name="f60" fmla="*/ 466 f42 1"/>
                                  <a:gd name="f61" fmla="*/ 120 f43 1"/>
                                  <a:gd name="f62" fmla="*/ 521 f42 1"/>
                                  <a:gd name="f63" fmla="*/ 141 f43 1"/>
                                  <a:gd name="f64" fmla="*/ 576 f42 1"/>
                                  <a:gd name="f65" fmla="*/ 152 f43 1"/>
                                  <a:gd name="f66" fmla="*/ 618 f42 1"/>
                                  <a:gd name="f67" fmla="*/ 154 f43 1"/>
                                  <a:gd name="f68" fmla="*/ 629 f42 1"/>
                                  <a:gd name="f69" fmla="*/ 140 f43 1"/>
                                  <a:gd name="f70" fmla="*/ 595 f42 1"/>
                                  <a:gd name="f71" fmla="*/ 115 f43 1"/>
                                  <a:gd name="f72" fmla="*/ 532 f42 1"/>
                                  <a:gd name="f73" fmla="*/ 93 f43 1"/>
                                  <a:gd name="f74" fmla="*/ 468 f42 1"/>
                                  <a:gd name="f75" fmla="*/ 67 f43 1"/>
                                  <a:gd name="f76" fmla="*/ 383 f42 1"/>
                                  <a:gd name="f77" fmla="*/ 47 f43 1"/>
                                  <a:gd name="f78" fmla="*/ 295 f42 1"/>
                                  <a:gd name="f79" fmla="*/ 28 f43 1"/>
                                  <a:gd name="f80" fmla="*/ 12 f43 1"/>
                                  <a:gd name="f81" fmla="*/ 104 f42 1"/>
                                  <a:gd name="f82" fmla="*/ f44 1 f2"/>
                                  <a:gd name="f83" fmla="*/ f47 1 154"/>
                                  <a:gd name="f84" fmla="*/ f48 1 629"/>
                                  <a:gd name="f85" fmla="*/ f49 1 154"/>
                                  <a:gd name="f86" fmla="*/ f50 1 629"/>
                                  <a:gd name="f87" fmla="*/ f51 1 154"/>
                                  <a:gd name="f88" fmla="*/ f52 1 629"/>
                                  <a:gd name="f89" fmla="*/ f53 1 154"/>
                                  <a:gd name="f90" fmla="*/ f54 1 629"/>
                                  <a:gd name="f91" fmla="*/ f55 1 154"/>
                                  <a:gd name="f92" fmla="*/ f56 1 629"/>
                                  <a:gd name="f93" fmla="*/ f57 1 154"/>
                                  <a:gd name="f94" fmla="*/ f58 1 629"/>
                                  <a:gd name="f95" fmla="*/ f59 1 154"/>
                                  <a:gd name="f96" fmla="*/ f60 1 629"/>
                                  <a:gd name="f97" fmla="*/ f61 1 154"/>
                                  <a:gd name="f98" fmla="*/ f62 1 629"/>
                                  <a:gd name="f99" fmla="*/ f63 1 154"/>
                                  <a:gd name="f100" fmla="*/ f64 1 629"/>
                                  <a:gd name="f101" fmla="*/ f65 1 154"/>
                                  <a:gd name="f102" fmla="*/ f66 1 629"/>
                                  <a:gd name="f103" fmla="*/ f67 1 154"/>
                                  <a:gd name="f104" fmla="*/ f68 1 629"/>
                                  <a:gd name="f105" fmla="*/ f69 1 154"/>
                                  <a:gd name="f106" fmla="*/ f70 1 629"/>
                                  <a:gd name="f107" fmla="*/ f71 1 154"/>
                                  <a:gd name="f108" fmla="*/ f72 1 629"/>
                                  <a:gd name="f109" fmla="*/ f73 1 154"/>
                                  <a:gd name="f110" fmla="*/ f74 1 629"/>
                                  <a:gd name="f111" fmla="*/ f75 1 154"/>
                                  <a:gd name="f112" fmla="*/ f76 1 629"/>
                                  <a:gd name="f113" fmla="*/ f77 1 154"/>
                                  <a:gd name="f114" fmla="*/ f78 1 629"/>
                                  <a:gd name="f115" fmla="*/ f79 1 154"/>
                                  <a:gd name="f116" fmla="*/ f80 1 154"/>
                                  <a:gd name="f117" fmla="*/ f81 1 629"/>
                                  <a:gd name="f118" fmla="*/ 0 1 f45"/>
                                  <a:gd name="f119" fmla="*/ f6 1 f45"/>
                                  <a:gd name="f120" fmla="*/ 0 1 f46"/>
                                  <a:gd name="f121" fmla="*/ f7 1 f46"/>
                                  <a:gd name="f122" fmla="+- f82 0 f1"/>
                                  <a:gd name="f123" fmla="*/ f83 1 f45"/>
                                  <a:gd name="f124" fmla="*/ f84 1 f46"/>
                                  <a:gd name="f125" fmla="*/ f85 1 f45"/>
                                  <a:gd name="f126" fmla="*/ f86 1 f46"/>
                                  <a:gd name="f127" fmla="*/ f87 1 f45"/>
                                  <a:gd name="f128" fmla="*/ f88 1 f46"/>
                                  <a:gd name="f129" fmla="*/ f89 1 f45"/>
                                  <a:gd name="f130" fmla="*/ f90 1 f46"/>
                                  <a:gd name="f131" fmla="*/ f91 1 f45"/>
                                  <a:gd name="f132" fmla="*/ f92 1 f46"/>
                                  <a:gd name="f133" fmla="*/ f93 1 f45"/>
                                  <a:gd name="f134" fmla="*/ f94 1 f46"/>
                                  <a:gd name="f135" fmla="*/ f95 1 f45"/>
                                  <a:gd name="f136" fmla="*/ f96 1 f46"/>
                                  <a:gd name="f137" fmla="*/ f97 1 f45"/>
                                  <a:gd name="f138" fmla="*/ f98 1 f46"/>
                                  <a:gd name="f139" fmla="*/ f99 1 f45"/>
                                  <a:gd name="f140" fmla="*/ f100 1 f46"/>
                                  <a:gd name="f141" fmla="*/ f101 1 f45"/>
                                  <a:gd name="f142" fmla="*/ f102 1 f46"/>
                                  <a:gd name="f143" fmla="*/ f103 1 f45"/>
                                  <a:gd name="f144" fmla="*/ f104 1 f46"/>
                                  <a:gd name="f145" fmla="*/ f105 1 f45"/>
                                  <a:gd name="f146" fmla="*/ f106 1 f46"/>
                                  <a:gd name="f147" fmla="*/ f107 1 f45"/>
                                  <a:gd name="f148" fmla="*/ f108 1 f46"/>
                                  <a:gd name="f149" fmla="*/ f109 1 f45"/>
                                  <a:gd name="f150" fmla="*/ f110 1 f46"/>
                                  <a:gd name="f151" fmla="*/ f111 1 f45"/>
                                  <a:gd name="f152" fmla="*/ f112 1 f46"/>
                                  <a:gd name="f153" fmla="*/ f113 1 f45"/>
                                  <a:gd name="f154" fmla="*/ f114 1 f46"/>
                                  <a:gd name="f155" fmla="*/ f115 1 f45"/>
                                  <a:gd name="f156" fmla="*/ f116 1 f45"/>
                                  <a:gd name="f157" fmla="*/ f117 1 f46"/>
                                  <a:gd name="f158" fmla="*/ f118 f40 1"/>
                                  <a:gd name="f159" fmla="*/ f119 f40 1"/>
                                  <a:gd name="f160" fmla="*/ f121 f41 1"/>
                                  <a:gd name="f161" fmla="*/ f120 f41 1"/>
                                  <a:gd name="f162" fmla="*/ f123 f40 1"/>
                                  <a:gd name="f163" fmla="*/ f124 f41 1"/>
                                  <a:gd name="f164" fmla="*/ f125 f40 1"/>
                                  <a:gd name="f165" fmla="*/ f126 f41 1"/>
                                  <a:gd name="f166" fmla="*/ f127 f40 1"/>
                                  <a:gd name="f167" fmla="*/ f128 f41 1"/>
                                  <a:gd name="f168" fmla="*/ f129 f40 1"/>
                                  <a:gd name="f169" fmla="*/ f130 f41 1"/>
                                  <a:gd name="f170" fmla="*/ f131 f40 1"/>
                                  <a:gd name="f171" fmla="*/ f132 f41 1"/>
                                  <a:gd name="f172" fmla="*/ f133 f40 1"/>
                                  <a:gd name="f173" fmla="*/ f134 f41 1"/>
                                  <a:gd name="f174" fmla="*/ f135 f40 1"/>
                                  <a:gd name="f175" fmla="*/ f136 f41 1"/>
                                  <a:gd name="f176" fmla="*/ f137 f40 1"/>
                                  <a:gd name="f177" fmla="*/ f138 f41 1"/>
                                  <a:gd name="f178" fmla="*/ f139 f40 1"/>
                                  <a:gd name="f179" fmla="*/ f140 f41 1"/>
                                  <a:gd name="f180" fmla="*/ f141 f40 1"/>
                                  <a:gd name="f181" fmla="*/ f142 f41 1"/>
                                  <a:gd name="f182" fmla="*/ f143 f40 1"/>
                                  <a:gd name="f183" fmla="*/ f144 f41 1"/>
                                  <a:gd name="f184" fmla="*/ f145 f40 1"/>
                                  <a:gd name="f185" fmla="*/ f146 f41 1"/>
                                  <a:gd name="f186" fmla="*/ f147 f40 1"/>
                                  <a:gd name="f187" fmla="*/ f148 f41 1"/>
                                  <a:gd name="f188" fmla="*/ f149 f40 1"/>
                                  <a:gd name="f189" fmla="*/ f150 f41 1"/>
                                  <a:gd name="f190" fmla="*/ f151 f40 1"/>
                                  <a:gd name="f191" fmla="*/ f152 f41 1"/>
                                  <a:gd name="f192" fmla="*/ f153 f40 1"/>
                                  <a:gd name="f193" fmla="*/ f154 f41 1"/>
                                  <a:gd name="f194" fmla="*/ f155 f40 1"/>
                                  <a:gd name="f195" fmla="*/ f156 f40 1"/>
                                  <a:gd name="f196" fmla="*/ f157 f41 1"/>
                                </a:gdLst>
                                <a:ahLst/>
                                <a:cxnLst>
                                  <a:cxn ang="3cd4">
                                    <a:pos x="hc" y="t"/>
                                  </a:cxn>
                                  <a:cxn ang="0">
                                    <a:pos x="r" y="vc"/>
                                  </a:cxn>
                                  <a:cxn ang="cd4">
                                    <a:pos x="hc" y="b"/>
                                  </a:cxn>
                                  <a:cxn ang="cd2">
                                    <a:pos x="l" y="vc"/>
                                  </a:cxn>
                                  <a:cxn ang="f122">
                                    <a:pos x="f162" y="f163"/>
                                  </a:cxn>
                                  <a:cxn ang="f122">
                                    <a:pos x="f164" y="f165"/>
                                  </a:cxn>
                                  <a:cxn ang="f122">
                                    <a:pos x="f166" y="f167"/>
                                  </a:cxn>
                                  <a:cxn ang="f122">
                                    <a:pos x="f168" y="f169"/>
                                  </a:cxn>
                                  <a:cxn ang="f122">
                                    <a:pos x="f170" y="f171"/>
                                  </a:cxn>
                                  <a:cxn ang="f122">
                                    <a:pos x="f172" y="f173"/>
                                  </a:cxn>
                                  <a:cxn ang="f122">
                                    <a:pos x="f174" y="f175"/>
                                  </a:cxn>
                                  <a:cxn ang="f122">
                                    <a:pos x="f176" y="f177"/>
                                  </a:cxn>
                                  <a:cxn ang="f122">
                                    <a:pos x="f178" y="f179"/>
                                  </a:cxn>
                                  <a:cxn ang="f122">
                                    <a:pos x="f180" y="f181"/>
                                  </a:cxn>
                                  <a:cxn ang="f122">
                                    <a:pos x="f182" y="f183"/>
                                  </a:cxn>
                                  <a:cxn ang="f122">
                                    <a:pos x="f184" y="f185"/>
                                  </a:cxn>
                                  <a:cxn ang="f122">
                                    <a:pos x="f186" y="f187"/>
                                  </a:cxn>
                                  <a:cxn ang="f122">
                                    <a:pos x="f188" y="f189"/>
                                  </a:cxn>
                                  <a:cxn ang="f122">
                                    <a:pos x="f190" y="f191"/>
                                  </a:cxn>
                                  <a:cxn ang="f122">
                                    <a:pos x="f192" y="f193"/>
                                  </a:cxn>
                                  <a:cxn ang="f122">
                                    <a:pos x="f194" y="f169"/>
                                  </a:cxn>
                                  <a:cxn ang="f122">
                                    <a:pos x="f195" y="f196"/>
                                  </a:cxn>
                                  <a:cxn ang="f122">
                                    <a:pos x="f162" y="f163"/>
                                  </a:cxn>
                                </a:cxnLst>
                                <a:rect l="f158" t="f161" r="f159" b="f160"/>
                                <a:pathLst>
                                  <a:path w="154" h="629">
                                    <a:moveTo>
                                      <a:pt x="f5" y="f5"/>
                                    </a:move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33"/>
                                    </a:lnTo>
                                    <a:lnTo>
                                      <a:pt x="f34" y="f35"/>
                                    </a:lnTo>
                                    <a:lnTo>
                                      <a:pt x="f36" y="f13"/>
                                    </a:lnTo>
                                    <a:lnTo>
                                      <a:pt x="f37" y="f38"/>
                                    </a:lnTo>
                                    <a:lnTo>
                                      <a:pt x="f5" y="f5"/>
                                    </a:lnTo>
                                    <a:close/>
                                  </a:path>
                                </a:pathLst>
                              </a:custGeom>
                              <a:solidFill>
                                <a:srgbClr val="0E2841"/>
                              </a:solidFill>
                              <a:ln w="0" cap="flat">
                                <a:solidFill>
                                  <a:srgbClr val="0E2841"/>
                                </a:solidFill>
                                <a:prstDash val="solid"/>
                                <a:round/>
                              </a:ln>
                            </wps:spPr>
                            <wps:bodyPr lIns="0" tIns="0" rIns="0" bIns="0"/>
                          </wps:wsp>
                          <wps:wsp>
                            <wps:cNvPr id="1081496615" name="Forme libre 25"/>
                            <wps:cNvSpPr/>
                            <wps:spPr>
                              <a:xfrm>
                                <a:off x="856043" y="5269706"/>
                                <a:ext cx="93543" cy="191676"/>
                              </a:xfrm>
                              <a:custGeom>
                                <a:avLst/>
                                <a:gdLst>
                                  <a:gd name="f0" fmla="val 10800000"/>
                                  <a:gd name="f1" fmla="val 5400000"/>
                                  <a:gd name="f2" fmla="val 180"/>
                                  <a:gd name="f3" fmla="val w"/>
                                  <a:gd name="f4" fmla="val h"/>
                                  <a:gd name="f5" fmla="val 0"/>
                                  <a:gd name="f6" fmla="val 33"/>
                                  <a:gd name="f7" fmla="val 69"/>
                                  <a:gd name="f8" fmla="val 24"/>
                                  <a:gd name="f9" fmla="val 12"/>
                                  <a:gd name="f10" fmla="val 35"/>
                                  <a:gd name="f11" fmla="+- 0 0 -90"/>
                                  <a:gd name="f12" fmla="*/ f3 1 33"/>
                                  <a:gd name="f13" fmla="*/ f4 1 69"/>
                                  <a:gd name="f14" fmla="+- f7 0 f5"/>
                                  <a:gd name="f15" fmla="+- f6 0 f5"/>
                                  <a:gd name="f16" fmla="*/ f11 f0 1"/>
                                  <a:gd name="f17" fmla="*/ f15 1 33"/>
                                  <a:gd name="f18" fmla="*/ f14 1 69"/>
                                  <a:gd name="f19" fmla="*/ 0 f15 1"/>
                                  <a:gd name="f20" fmla="*/ 0 f14 1"/>
                                  <a:gd name="f21" fmla="*/ 33 f15 1"/>
                                  <a:gd name="f22" fmla="*/ 69 f14 1"/>
                                  <a:gd name="f23" fmla="*/ 24 f15 1"/>
                                  <a:gd name="f24" fmla="*/ 12 f15 1"/>
                                  <a:gd name="f25" fmla="*/ 35 f14 1"/>
                                  <a:gd name="f26" fmla="*/ f16 1 f2"/>
                                  <a:gd name="f27" fmla="*/ f19 1 33"/>
                                  <a:gd name="f28" fmla="*/ f20 1 69"/>
                                  <a:gd name="f29" fmla="*/ f21 1 33"/>
                                  <a:gd name="f30" fmla="*/ f22 1 69"/>
                                  <a:gd name="f31" fmla="*/ f23 1 33"/>
                                  <a:gd name="f32" fmla="*/ f24 1 33"/>
                                  <a:gd name="f33" fmla="*/ f25 1 69"/>
                                  <a:gd name="f34" fmla="*/ 0 1 f17"/>
                                  <a:gd name="f35" fmla="*/ f6 1 f17"/>
                                  <a:gd name="f36" fmla="*/ 0 1 f18"/>
                                  <a:gd name="f37" fmla="*/ f7 1 f18"/>
                                  <a:gd name="f38" fmla="+- f26 0 f1"/>
                                  <a:gd name="f39" fmla="*/ f27 1 f17"/>
                                  <a:gd name="f40" fmla="*/ f28 1 f18"/>
                                  <a:gd name="f41" fmla="*/ f29 1 f17"/>
                                  <a:gd name="f42" fmla="*/ f30 1 f18"/>
                                  <a:gd name="f43" fmla="*/ f31 1 f17"/>
                                  <a:gd name="f44" fmla="*/ f32 1 f17"/>
                                  <a:gd name="f45" fmla="*/ f33 1 f18"/>
                                  <a:gd name="f46" fmla="*/ f34 f12 1"/>
                                  <a:gd name="f47" fmla="*/ f35 f12 1"/>
                                  <a:gd name="f48" fmla="*/ f37 f13 1"/>
                                  <a:gd name="f49" fmla="*/ f36 f13 1"/>
                                  <a:gd name="f50" fmla="*/ f39 f12 1"/>
                                  <a:gd name="f51" fmla="*/ f40 f13 1"/>
                                  <a:gd name="f52" fmla="*/ f41 f12 1"/>
                                  <a:gd name="f53" fmla="*/ f42 f13 1"/>
                                  <a:gd name="f54" fmla="*/ f43 f12 1"/>
                                  <a:gd name="f55" fmla="*/ f44 f12 1"/>
                                  <a:gd name="f56" fmla="*/ f45 f13 1"/>
                                </a:gdLst>
                                <a:ahLst/>
                                <a:cxnLst>
                                  <a:cxn ang="3cd4">
                                    <a:pos x="hc" y="t"/>
                                  </a:cxn>
                                  <a:cxn ang="0">
                                    <a:pos x="r" y="vc"/>
                                  </a:cxn>
                                  <a:cxn ang="cd4">
                                    <a:pos x="hc" y="b"/>
                                  </a:cxn>
                                  <a:cxn ang="cd2">
                                    <a:pos x="l" y="vc"/>
                                  </a:cxn>
                                  <a:cxn ang="f38">
                                    <a:pos x="f50" y="f51"/>
                                  </a:cxn>
                                  <a:cxn ang="f38">
                                    <a:pos x="f52" y="f53"/>
                                  </a:cxn>
                                  <a:cxn ang="f38">
                                    <a:pos x="f54" y="f53"/>
                                  </a:cxn>
                                  <a:cxn ang="f38">
                                    <a:pos x="f55" y="f56"/>
                                  </a:cxn>
                                  <a:cxn ang="f38">
                                    <a:pos x="f50" y="f51"/>
                                  </a:cxn>
                                </a:cxnLst>
                                <a:rect l="f46" t="f49" r="f47" b="f48"/>
                                <a:pathLst>
                                  <a:path w="33" h="69">
                                    <a:moveTo>
                                      <a:pt x="f5" y="f5"/>
                                    </a:moveTo>
                                    <a:lnTo>
                                      <a:pt x="f6" y="f7"/>
                                    </a:lnTo>
                                    <a:lnTo>
                                      <a:pt x="f8" y="f7"/>
                                    </a:lnTo>
                                    <a:lnTo>
                                      <a:pt x="f9" y="f10"/>
                                    </a:lnTo>
                                    <a:lnTo>
                                      <a:pt x="f5" y="f5"/>
                                    </a:lnTo>
                                    <a:close/>
                                  </a:path>
                                </a:pathLst>
                              </a:custGeom>
                              <a:solidFill>
                                <a:srgbClr val="0E2841"/>
                              </a:solidFill>
                              <a:ln w="0" cap="flat">
                                <a:solidFill>
                                  <a:srgbClr val="0E2841"/>
                                </a:solidFill>
                                <a:prstDash val="solid"/>
                                <a:round/>
                              </a:ln>
                            </wps:spPr>
                            <wps:bodyPr lIns="0" tIns="0" rIns="0" bIns="0"/>
                          </wps:wsp>
                          <wps:wsp>
                            <wps:cNvPr id="578484573" name="Forme libre 26"/>
                            <wps:cNvSpPr/>
                            <wps:spPr>
                              <a:xfrm>
                                <a:off x="382667" y="3397389"/>
                                <a:ext cx="42519" cy="258345"/>
                              </a:xfrm>
                              <a:custGeom>
                                <a:avLst/>
                                <a:gdLst>
                                  <a:gd name="f0" fmla="val 10800000"/>
                                  <a:gd name="f1" fmla="val 5400000"/>
                                  <a:gd name="f2" fmla="val 180"/>
                                  <a:gd name="f3" fmla="val w"/>
                                  <a:gd name="f4" fmla="val h"/>
                                  <a:gd name="f5" fmla="val 0"/>
                                  <a:gd name="f6" fmla="val 15"/>
                                  <a:gd name="f7" fmla="val 93"/>
                                  <a:gd name="f8" fmla="val 9"/>
                                  <a:gd name="f9" fmla="val 37"/>
                                  <a:gd name="f10" fmla="val 40"/>
                                  <a:gd name="f11" fmla="val 5"/>
                                  <a:gd name="f12" fmla="val 49"/>
                                  <a:gd name="f13" fmla="+- 0 0 -90"/>
                                  <a:gd name="f14" fmla="*/ f3 1 15"/>
                                  <a:gd name="f15" fmla="*/ f4 1 93"/>
                                  <a:gd name="f16" fmla="+- f7 0 f5"/>
                                  <a:gd name="f17" fmla="+- f6 0 f5"/>
                                  <a:gd name="f18" fmla="*/ f13 f0 1"/>
                                  <a:gd name="f19" fmla="*/ f17 1 15"/>
                                  <a:gd name="f20" fmla="*/ f16 1 93"/>
                                  <a:gd name="f21" fmla="*/ 0 f17 1"/>
                                  <a:gd name="f22" fmla="*/ 0 f16 1"/>
                                  <a:gd name="f23" fmla="*/ 9 f17 1"/>
                                  <a:gd name="f24" fmla="*/ 37 f16 1"/>
                                  <a:gd name="f25" fmla="*/ 40 f16 1"/>
                                  <a:gd name="f26" fmla="*/ 15 f17 1"/>
                                  <a:gd name="f27" fmla="*/ 93 f16 1"/>
                                  <a:gd name="f28" fmla="*/ 5 f17 1"/>
                                  <a:gd name="f29" fmla="*/ 49 f16 1"/>
                                  <a:gd name="f30" fmla="*/ f18 1 f2"/>
                                  <a:gd name="f31" fmla="*/ f21 1 15"/>
                                  <a:gd name="f32" fmla="*/ f22 1 93"/>
                                  <a:gd name="f33" fmla="*/ f23 1 15"/>
                                  <a:gd name="f34" fmla="*/ f24 1 93"/>
                                  <a:gd name="f35" fmla="*/ f25 1 93"/>
                                  <a:gd name="f36" fmla="*/ f26 1 15"/>
                                  <a:gd name="f37" fmla="*/ f27 1 93"/>
                                  <a:gd name="f38" fmla="*/ f28 1 15"/>
                                  <a:gd name="f39" fmla="*/ f29 1 93"/>
                                  <a:gd name="f40" fmla="*/ 0 1 f19"/>
                                  <a:gd name="f41" fmla="*/ f6 1 f19"/>
                                  <a:gd name="f42" fmla="*/ 0 1 f20"/>
                                  <a:gd name="f43" fmla="*/ f7 1 f20"/>
                                  <a:gd name="f44" fmla="+- f30 0 f1"/>
                                  <a:gd name="f45" fmla="*/ f31 1 f19"/>
                                  <a:gd name="f46" fmla="*/ f32 1 f20"/>
                                  <a:gd name="f47" fmla="*/ f33 1 f19"/>
                                  <a:gd name="f48" fmla="*/ f34 1 f20"/>
                                  <a:gd name="f49" fmla="*/ f35 1 f20"/>
                                  <a:gd name="f50" fmla="*/ f36 1 f19"/>
                                  <a:gd name="f51" fmla="*/ f37 1 f20"/>
                                  <a:gd name="f52" fmla="*/ f38 1 f19"/>
                                  <a:gd name="f53" fmla="*/ f39 1 f20"/>
                                  <a:gd name="f54" fmla="*/ f40 f14 1"/>
                                  <a:gd name="f55" fmla="*/ f41 f14 1"/>
                                  <a:gd name="f56" fmla="*/ f43 f15 1"/>
                                  <a:gd name="f57" fmla="*/ f42 f15 1"/>
                                  <a:gd name="f58" fmla="*/ f45 f14 1"/>
                                  <a:gd name="f59" fmla="*/ f46 f15 1"/>
                                  <a:gd name="f60" fmla="*/ f47 f14 1"/>
                                  <a:gd name="f61" fmla="*/ f48 f15 1"/>
                                  <a:gd name="f62" fmla="*/ f49 f15 1"/>
                                  <a:gd name="f63" fmla="*/ f50 f14 1"/>
                                  <a:gd name="f64" fmla="*/ f51 f15 1"/>
                                  <a:gd name="f65" fmla="*/ f52 f14 1"/>
                                  <a:gd name="f66" fmla="*/ f53 f15 1"/>
                                </a:gdLst>
                                <a:ahLst/>
                                <a:cxnLst>
                                  <a:cxn ang="3cd4">
                                    <a:pos x="hc" y="t"/>
                                  </a:cxn>
                                  <a:cxn ang="0">
                                    <a:pos x="r" y="vc"/>
                                  </a:cxn>
                                  <a:cxn ang="cd4">
                                    <a:pos x="hc" y="b"/>
                                  </a:cxn>
                                  <a:cxn ang="cd2">
                                    <a:pos x="l" y="vc"/>
                                  </a:cxn>
                                  <a:cxn ang="f44">
                                    <a:pos x="f58" y="f59"/>
                                  </a:cxn>
                                  <a:cxn ang="f44">
                                    <a:pos x="f60" y="f61"/>
                                  </a:cxn>
                                  <a:cxn ang="f44">
                                    <a:pos x="f60" y="f62"/>
                                  </a:cxn>
                                  <a:cxn ang="f44">
                                    <a:pos x="f63" y="f64"/>
                                  </a:cxn>
                                  <a:cxn ang="f44">
                                    <a:pos x="f65" y="f66"/>
                                  </a:cxn>
                                  <a:cxn ang="f44">
                                    <a:pos x="f58" y="f59"/>
                                  </a:cxn>
                                </a:cxnLst>
                                <a:rect l="f54" t="f57" r="f55" b="f56"/>
                                <a:pathLst>
                                  <a:path w="15" h="93">
                                    <a:moveTo>
                                      <a:pt x="f5" y="f5"/>
                                    </a:moveTo>
                                    <a:lnTo>
                                      <a:pt x="f8" y="f9"/>
                                    </a:lnTo>
                                    <a:lnTo>
                                      <a:pt x="f8" y="f10"/>
                                    </a:lnTo>
                                    <a:lnTo>
                                      <a:pt x="f6" y="f7"/>
                                    </a:lnTo>
                                    <a:lnTo>
                                      <a:pt x="f11" y="f12"/>
                                    </a:lnTo>
                                    <a:lnTo>
                                      <a:pt x="f5" y="f5"/>
                                    </a:lnTo>
                                    <a:close/>
                                  </a:path>
                                </a:pathLst>
                              </a:custGeom>
                              <a:solidFill>
                                <a:srgbClr val="0E2841"/>
                              </a:solidFill>
                              <a:ln w="0" cap="flat">
                                <a:solidFill>
                                  <a:srgbClr val="0E2841"/>
                                </a:solidFill>
                                <a:prstDash val="solid"/>
                                <a:round/>
                              </a:ln>
                            </wps:spPr>
                            <wps:bodyPr lIns="0" tIns="0" rIns="0" bIns="0"/>
                          </wps:wsp>
                          <wps:wsp>
                            <wps:cNvPr id="224013179" name="Forme libre 27"/>
                            <wps:cNvSpPr/>
                            <wps:spPr>
                              <a:xfrm>
                                <a:off x="753996" y="2586243"/>
                                <a:ext cx="1116829" cy="2127881"/>
                              </a:xfrm>
                              <a:custGeom>
                                <a:avLst/>
                                <a:gdLst>
                                  <a:gd name="f0" fmla="val 10800000"/>
                                  <a:gd name="f1" fmla="val 5400000"/>
                                  <a:gd name="f2" fmla="val 180"/>
                                  <a:gd name="f3" fmla="val w"/>
                                  <a:gd name="f4" fmla="val h"/>
                                  <a:gd name="f5" fmla="val 0"/>
                                  <a:gd name="f6" fmla="val 394"/>
                                  <a:gd name="f7" fmla="val 766"/>
                                  <a:gd name="f8" fmla="val 356"/>
                                  <a:gd name="f9" fmla="val 38"/>
                                  <a:gd name="f10" fmla="val 319"/>
                                  <a:gd name="f11" fmla="val 77"/>
                                  <a:gd name="f12" fmla="val 284"/>
                                  <a:gd name="f13" fmla="val 117"/>
                                  <a:gd name="f14" fmla="val 249"/>
                                  <a:gd name="f15" fmla="val 160"/>
                                  <a:gd name="f16" fmla="val 207"/>
                                  <a:gd name="f17" fmla="val 218"/>
                                  <a:gd name="f18" fmla="val 168"/>
                                  <a:gd name="f19" fmla="val 276"/>
                                  <a:gd name="f20" fmla="val 131"/>
                                  <a:gd name="f21" fmla="val 339"/>
                                  <a:gd name="f22" fmla="val 98"/>
                                  <a:gd name="f23" fmla="val 402"/>
                                  <a:gd name="f24" fmla="val 69"/>
                                  <a:gd name="f25" fmla="val 467"/>
                                  <a:gd name="f26" fmla="val 45"/>
                                  <a:gd name="f27" fmla="val 535"/>
                                  <a:gd name="f28" fmla="val 26"/>
                                  <a:gd name="f29" fmla="val 604"/>
                                  <a:gd name="f30" fmla="val 14"/>
                                  <a:gd name="f31" fmla="val 673"/>
                                  <a:gd name="f32" fmla="val 7"/>
                                  <a:gd name="f33" fmla="val 746"/>
                                  <a:gd name="f34" fmla="val 6"/>
                                  <a:gd name="f35" fmla="val 749"/>
                                  <a:gd name="f36" fmla="val 1"/>
                                  <a:gd name="f37" fmla="val 744"/>
                                  <a:gd name="f38" fmla="val 21"/>
                                  <a:gd name="f39" fmla="val 603"/>
                                  <a:gd name="f40" fmla="val 40"/>
                                  <a:gd name="f41" fmla="val 533"/>
                                  <a:gd name="f42" fmla="val 65"/>
                                  <a:gd name="f43" fmla="val 466"/>
                                  <a:gd name="f44" fmla="val 94"/>
                                  <a:gd name="f45" fmla="val 400"/>
                                  <a:gd name="f46" fmla="val 127"/>
                                  <a:gd name="f47" fmla="val 336"/>
                                  <a:gd name="f48" fmla="val 164"/>
                                  <a:gd name="f49" fmla="val 275"/>
                                  <a:gd name="f50" fmla="val 204"/>
                                  <a:gd name="f51" fmla="val 215"/>
                                  <a:gd name="f52" fmla="val 248"/>
                                  <a:gd name="f53" fmla="val 158"/>
                                  <a:gd name="f54" fmla="val 282"/>
                                  <a:gd name="f55" fmla="val 116"/>
                                  <a:gd name="f56" fmla="val 318"/>
                                  <a:gd name="f57" fmla="val 76"/>
                                  <a:gd name="f58" fmla="val 354"/>
                                  <a:gd name="f59" fmla="val 37"/>
                                  <a:gd name="f60" fmla="+- 0 0 -90"/>
                                  <a:gd name="f61" fmla="*/ f3 1 394"/>
                                  <a:gd name="f62" fmla="*/ f4 1 766"/>
                                  <a:gd name="f63" fmla="+- f7 0 f5"/>
                                  <a:gd name="f64" fmla="+- f6 0 f5"/>
                                  <a:gd name="f65" fmla="*/ f60 f0 1"/>
                                  <a:gd name="f66" fmla="*/ f64 1 394"/>
                                  <a:gd name="f67" fmla="*/ f63 1 766"/>
                                  <a:gd name="f68" fmla="*/ 394 f64 1"/>
                                  <a:gd name="f69" fmla="*/ 0 f63 1"/>
                                  <a:gd name="f70" fmla="*/ 356 f64 1"/>
                                  <a:gd name="f71" fmla="*/ 38 f63 1"/>
                                  <a:gd name="f72" fmla="*/ 319 f64 1"/>
                                  <a:gd name="f73" fmla="*/ 77 f63 1"/>
                                  <a:gd name="f74" fmla="*/ 284 f64 1"/>
                                  <a:gd name="f75" fmla="*/ 117 f63 1"/>
                                  <a:gd name="f76" fmla="*/ 249 f64 1"/>
                                  <a:gd name="f77" fmla="*/ 160 f63 1"/>
                                  <a:gd name="f78" fmla="*/ 207 f64 1"/>
                                  <a:gd name="f79" fmla="*/ 218 f63 1"/>
                                  <a:gd name="f80" fmla="*/ 168 f64 1"/>
                                  <a:gd name="f81" fmla="*/ 276 f63 1"/>
                                  <a:gd name="f82" fmla="*/ 131 f64 1"/>
                                  <a:gd name="f83" fmla="*/ 339 f63 1"/>
                                  <a:gd name="f84" fmla="*/ 98 f64 1"/>
                                  <a:gd name="f85" fmla="*/ 402 f63 1"/>
                                  <a:gd name="f86" fmla="*/ 69 f64 1"/>
                                  <a:gd name="f87" fmla="*/ 467 f63 1"/>
                                  <a:gd name="f88" fmla="*/ 45 f64 1"/>
                                  <a:gd name="f89" fmla="*/ 535 f63 1"/>
                                  <a:gd name="f90" fmla="*/ 26 f64 1"/>
                                  <a:gd name="f91" fmla="*/ 604 f63 1"/>
                                  <a:gd name="f92" fmla="*/ 14 f64 1"/>
                                  <a:gd name="f93" fmla="*/ 673 f63 1"/>
                                  <a:gd name="f94" fmla="*/ 7 f64 1"/>
                                  <a:gd name="f95" fmla="*/ 746 f63 1"/>
                                  <a:gd name="f96" fmla="*/ 6 f64 1"/>
                                  <a:gd name="f97" fmla="*/ 766 f63 1"/>
                                  <a:gd name="f98" fmla="*/ 0 f64 1"/>
                                  <a:gd name="f99" fmla="*/ 749 f63 1"/>
                                  <a:gd name="f100" fmla="*/ 1 f64 1"/>
                                  <a:gd name="f101" fmla="*/ 744 f63 1"/>
                                  <a:gd name="f102" fmla="*/ 21 f64 1"/>
                                  <a:gd name="f103" fmla="*/ 603 f63 1"/>
                                  <a:gd name="f104" fmla="*/ 40 f64 1"/>
                                  <a:gd name="f105" fmla="*/ 533 f63 1"/>
                                  <a:gd name="f106" fmla="*/ 65 f64 1"/>
                                  <a:gd name="f107" fmla="*/ 466 f63 1"/>
                                  <a:gd name="f108" fmla="*/ 94 f64 1"/>
                                  <a:gd name="f109" fmla="*/ 400 f63 1"/>
                                  <a:gd name="f110" fmla="*/ 127 f64 1"/>
                                  <a:gd name="f111" fmla="*/ 336 f63 1"/>
                                  <a:gd name="f112" fmla="*/ 164 f64 1"/>
                                  <a:gd name="f113" fmla="*/ 275 f63 1"/>
                                  <a:gd name="f114" fmla="*/ 204 f64 1"/>
                                  <a:gd name="f115" fmla="*/ 215 f63 1"/>
                                  <a:gd name="f116" fmla="*/ 248 f64 1"/>
                                  <a:gd name="f117" fmla="*/ 158 f63 1"/>
                                  <a:gd name="f118" fmla="*/ 282 f64 1"/>
                                  <a:gd name="f119" fmla="*/ 116 f63 1"/>
                                  <a:gd name="f120" fmla="*/ 318 f64 1"/>
                                  <a:gd name="f121" fmla="*/ 76 f63 1"/>
                                  <a:gd name="f122" fmla="*/ 354 f64 1"/>
                                  <a:gd name="f123" fmla="*/ 37 f63 1"/>
                                  <a:gd name="f124" fmla="*/ f65 1 f2"/>
                                  <a:gd name="f125" fmla="*/ f68 1 394"/>
                                  <a:gd name="f126" fmla="*/ f69 1 766"/>
                                  <a:gd name="f127" fmla="*/ f70 1 394"/>
                                  <a:gd name="f128" fmla="*/ f71 1 766"/>
                                  <a:gd name="f129" fmla="*/ f72 1 394"/>
                                  <a:gd name="f130" fmla="*/ f73 1 766"/>
                                  <a:gd name="f131" fmla="*/ f74 1 394"/>
                                  <a:gd name="f132" fmla="*/ f75 1 766"/>
                                  <a:gd name="f133" fmla="*/ f76 1 394"/>
                                  <a:gd name="f134" fmla="*/ f77 1 766"/>
                                  <a:gd name="f135" fmla="*/ f78 1 394"/>
                                  <a:gd name="f136" fmla="*/ f79 1 766"/>
                                  <a:gd name="f137" fmla="*/ f80 1 394"/>
                                  <a:gd name="f138" fmla="*/ f81 1 766"/>
                                  <a:gd name="f139" fmla="*/ f82 1 394"/>
                                  <a:gd name="f140" fmla="*/ f83 1 766"/>
                                  <a:gd name="f141" fmla="*/ f84 1 394"/>
                                  <a:gd name="f142" fmla="*/ f85 1 766"/>
                                  <a:gd name="f143" fmla="*/ f86 1 394"/>
                                  <a:gd name="f144" fmla="*/ f87 1 766"/>
                                  <a:gd name="f145" fmla="*/ f88 1 394"/>
                                  <a:gd name="f146" fmla="*/ f89 1 766"/>
                                  <a:gd name="f147" fmla="*/ f90 1 394"/>
                                  <a:gd name="f148" fmla="*/ f91 1 766"/>
                                  <a:gd name="f149" fmla="*/ f92 1 394"/>
                                  <a:gd name="f150" fmla="*/ f93 1 766"/>
                                  <a:gd name="f151" fmla="*/ f94 1 394"/>
                                  <a:gd name="f152" fmla="*/ f95 1 766"/>
                                  <a:gd name="f153" fmla="*/ f96 1 394"/>
                                  <a:gd name="f154" fmla="*/ f97 1 766"/>
                                  <a:gd name="f155" fmla="*/ f98 1 394"/>
                                  <a:gd name="f156" fmla="*/ f99 1 766"/>
                                  <a:gd name="f157" fmla="*/ f100 1 394"/>
                                  <a:gd name="f158" fmla="*/ f101 1 766"/>
                                  <a:gd name="f159" fmla="*/ f102 1 394"/>
                                  <a:gd name="f160" fmla="*/ f103 1 766"/>
                                  <a:gd name="f161" fmla="*/ f104 1 394"/>
                                  <a:gd name="f162" fmla="*/ f105 1 766"/>
                                  <a:gd name="f163" fmla="*/ f106 1 394"/>
                                  <a:gd name="f164" fmla="*/ f107 1 766"/>
                                  <a:gd name="f165" fmla="*/ f108 1 394"/>
                                  <a:gd name="f166" fmla="*/ f109 1 766"/>
                                  <a:gd name="f167" fmla="*/ f110 1 394"/>
                                  <a:gd name="f168" fmla="*/ f111 1 766"/>
                                  <a:gd name="f169" fmla="*/ f112 1 394"/>
                                  <a:gd name="f170" fmla="*/ f113 1 766"/>
                                  <a:gd name="f171" fmla="*/ f114 1 394"/>
                                  <a:gd name="f172" fmla="*/ f115 1 766"/>
                                  <a:gd name="f173" fmla="*/ f116 1 394"/>
                                  <a:gd name="f174" fmla="*/ f117 1 766"/>
                                  <a:gd name="f175" fmla="*/ f118 1 394"/>
                                  <a:gd name="f176" fmla="*/ f119 1 766"/>
                                  <a:gd name="f177" fmla="*/ f120 1 394"/>
                                  <a:gd name="f178" fmla="*/ f121 1 766"/>
                                  <a:gd name="f179" fmla="*/ f122 1 394"/>
                                  <a:gd name="f180" fmla="*/ f123 1 766"/>
                                  <a:gd name="f181" fmla="*/ 0 1 f66"/>
                                  <a:gd name="f182" fmla="*/ f6 1 f66"/>
                                  <a:gd name="f183" fmla="*/ 0 1 f67"/>
                                  <a:gd name="f184" fmla="*/ f7 1 f67"/>
                                  <a:gd name="f185" fmla="+- f124 0 f1"/>
                                  <a:gd name="f186" fmla="*/ f125 1 f66"/>
                                  <a:gd name="f187" fmla="*/ f126 1 f67"/>
                                  <a:gd name="f188" fmla="*/ f127 1 f66"/>
                                  <a:gd name="f189" fmla="*/ f128 1 f67"/>
                                  <a:gd name="f190" fmla="*/ f129 1 f66"/>
                                  <a:gd name="f191" fmla="*/ f130 1 f67"/>
                                  <a:gd name="f192" fmla="*/ f131 1 f66"/>
                                  <a:gd name="f193" fmla="*/ f132 1 f67"/>
                                  <a:gd name="f194" fmla="*/ f133 1 f66"/>
                                  <a:gd name="f195" fmla="*/ f134 1 f67"/>
                                  <a:gd name="f196" fmla="*/ f135 1 f66"/>
                                  <a:gd name="f197" fmla="*/ f136 1 f67"/>
                                  <a:gd name="f198" fmla="*/ f137 1 f66"/>
                                  <a:gd name="f199" fmla="*/ f138 1 f67"/>
                                  <a:gd name="f200" fmla="*/ f139 1 f66"/>
                                  <a:gd name="f201" fmla="*/ f140 1 f67"/>
                                  <a:gd name="f202" fmla="*/ f141 1 f66"/>
                                  <a:gd name="f203" fmla="*/ f142 1 f67"/>
                                  <a:gd name="f204" fmla="*/ f143 1 f66"/>
                                  <a:gd name="f205" fmla="*/ f144 1 f67"/>
                                  <a:gd name="f206" fmla="*/ f145 1 f66"/>
                                  <a:gd name="f207" fmla="*/ f146 1 f67"/>
                                  <a:gd name="f208" fmla="*/ f147 1 f66"/>
                                  <a:gd name="f209" fmla="*/ f148 1 f67"/>
                                  <a:gd name="f210" fmla="*/ f149 1 f66"/>
                                  <a:gd name="f211" fmla="*/ f150 1 f67"/>
                                  <a:gd name="f212" fmla="*/ f151 1 f66"/>
                                  <a:gd name="f213" fmla="*/ f152 1 f67"/>
                                  <a:gd name="f214" fmla="*/ f153 1 f66"/>
                                  <a:gd name="f215" fmla="*/ f154 1 f67"/>
                                  <a:gd name="f216" fmla="*/ f155 1 f66"/>
                                  <a:gd name="f217" fmla="*/ f156 1 f67"/>
                                  <a:gd name="f218" fmla="*/ f157 1 f66"/>
                                  <a:gd name="f219" fmla="*/ f158 1 f67"/>
                                  <a:gd name="f220" fmla="*/ f159 1 f66"/>
                                  <a:gd name="f221" fmla="*/ f160 1 f67"/>
                                  <a:gd name="f222" fmla="*/ f161 1 f66"/>
                                  <a:gd name="f223" fmla="*/ f162 1 f67"/>
                                  <a:gd name="f224" fmla="*/ f163 1 f66"/>
                                  <a:gd name="f225" fmla="*/ f164 1 f67"/>
                                  <a:gd name="f226" fmla="*/ f165 1 f66"/>
                                  <a:gd name="f227" fmla="*/ f166 1 f67"/>
                                  <a:gd name="f228" fmla="*/ f167 1 f66"/>
                                  <a:gd name="f229" fmla="*/ f168 1 f67"/>
                                  <a:gd name="f230" fmla="*/ f169 1 f66"/>
                                  <a:gd name="f231" fmla="*/ f170 1 f67"/>
                                  <a:gd name="f232" fmla="*/ f171 1 f66"/>
                                  <a:gd name="f233" fmla="*/ f172 1 f67"/>
                                  <a:gd name="f234" fmla="*/ f173 1 f66"/>
                                  <a:gd name="f235" fmla="*/ f174 1 f67"/>
                                  <a:gd name="f236" fmla="*/ f175 1 f66"/>
                                  <a:gd name="f237" fmla="*/ f176 1 f67"/>
                                  <a:gd name="f238" fmla="*/ f177 1 f66"/>
                                  <a:gd name="f239" fmla="*/ f178 1 f67"/>
                                  <a:gd name="f240" fmla="*/ f179 1 f66"/>
                                  <a:gd name="f241" fmla="*/ f180 1 f67"/>
                                  <a:gd name="f242" fmla="*/ f181 f61 1"/>
                                  <a:gd name="f243" fmla="*/ f182 f61 1"/>
                                  <a:gd name="f244" fmla="*/ f184 f62 1"/>
                                  <a:gd name="f245" fmla="*/ f183 f62 1"/>
                                  <a:gd name="f246" fmla="*/ f186 f61 1"/>
                                  <a:gd name="f247" fmla="*/ f187 f62 1"/>
                                  <a:gd name="f248" fmla="*/ f188 f61 1"/>
                                  <a:gd name="f249" fmla="*/ f189 f62 1"/>
                                  <a:gd name="f250" fmla="*/ f190 f61 1"/>
                                  <a:gd name="f251" fmla="*/ f191 f62 1"/>
                                  <a:gd name="f252" fmla="*/ f192 f61 1"/>
                                  <a:gd name="f253" fmla="*/ f193 f62 1"/>
                                  <a:gd name="f254" fmla="*/ f194 f61 1"/>
                                  <a:gd name="f255" fmla="*/ f195 f62 1"/>
                                  <a:gd name="f256" fmla="*/ f196 f61 1"/>
                                  <a:gd name="f257" fmla="*/ f197 f62 1"/>
                                  <a:gd name="f258" fmla="*/ f198 f61 1"/>
                                  <a:gd name="f259" fmla="*/ f199 f62 1"/>
                                  <a:gd name="f260" fmla="*/ f200 f61 1"/>
                                  <a:gd name="f261" fmla="*/ f201 f62 1"/>
                                  <a:gd name="f262" fmla="*/ f202 f61 1"/>
                                  <a:gd name="f263" fmla="*/ f203 f62 1"/>
                                  <a:gd name="f264" fmla="*/ f204 f61 1"/>
                                  <a:gd name="f265" fmla="*/ f205 f62 1"/>
                                  <a:gd name="f266" fmla="*/ f206 f61 1"/>
                                  <a:gd name="f267" fmla="*/ f207 f62 1"/>
                                  <a:gd name="f268" fmla="*/ f208 f61 1"/>
                                  <a:gd name="f269" fmla="*/ f209 f62 1"/>
                                  <a:gd name="f270" fmla="*/ f210 f61 1"/>
                                  <a:gd name="f271" fmla="*/ f211 f62 1"/>
                                  <a:gd name="f272" fmla="*/ f212 f61 1"/>
                                  <a:gd name="f273" fmla="*/ f213 f62 1"/>
                                  <a:gd name="f274" fmla="*/ f214 f61 1"/>
                                  <a:gd name="f275" fmla="*/ f215 f62 1"/>
                                  <a:gd name="f276" fmla="*/ f216 f61 1"/>
                                  <a:gd name="f277" fmla="*/ f217 f62 1"/>
                                  <a:gd name="f278" fmla="*/ f218 f61 1"/>
                                  <a:gd name="f279" fmla="*/ f219 f62 1"/>
                                  <a:gd name="f280" fmla="*/ f220 f61 1"/>
                                  <a:gd name="f281" fmla="*/ f221 f62 1"/>
                                  <a:gd name="f282" fmla="*/ f222 f61 1"/>
                                  <a:gd name="f283" fmla="*/ f223 f62 1"/>
                                  <a:gd name="f284" fmla="*/ f224 f61 1"/>
                                  <a:gd name="f285" fmla="*/ f225 f62 1"/>
                                  <a:gd name="f286" fmla="*/ f226 f61 1"/>
                                  <a:gd name="f287" fmla="*/ f227 f62 1"/>
                                  <a:gd name="f288" fmla="*/ f228 f61 1"/>
                                  <a:gd name="f289" fmla="*/ f229 f62 1"/>
                                  <a:gd name="f290" fmla="*/ f230 f61 1"/>
                                  <a:gd name="f291" fmla="*/ f231 f62 1"/>
                                  <a:gd name="f292" fmla="*/ f232 f61 1"/>
                                  <a:gd name="f293" fmla="*/ f233 f62 1"/>
                                  <a:gd name="f294" fmla="*/ f234 f61 1"/>
                                  <a:gd name="f295" fmla="*/ f235 f62 1"/>
                                  <a:gd name="f296" fmla="*/ f236 f61 1"/>
                                  <a:gd name="f297" fmla="*/ f237 f62 1"/>
                                  <a:gd name="f298" fmla="*/ f238 f61 1"/>
                                  <a:gd name="f299" fmla="*/ f239 f62 1"/>
                                  <a:gd name="f300" fmla="*/ f240 f61 1"/>
                                  <a:gd name="f301" fmla="*/ f241 f62 1"/>
                                </a:gdLst>
                                <a:ahLst/>
                                <a:cxnLst>
                                  <a:cxn ang="3cd4">
                                    <a:pos x="hc" y="t"/>
                                  </a:cxn>
                                  <a:cxn ang="0">
                                    <a:pos x="r" y="vc"/>
                                  </a:cxn>
                                  <a:cxn ang="cd4">
                                    <a:pos x="hc" y="b"/>
                                  </a:cxn>
                                  <a:cxn ang="cd2">
                                    <a:pos x="l" y="vc"/>
                                  </a:cxn>
                                  <a:cxn ang="f185">
                                    <a:pos x="f246" y="f247"/>
                                  </a:cxn>
                                  <a:cxn ang="f185">
                                    <a:pos x="f246" y="f247"/>
                                  </a:cxn>
                                  <a:cxn ang="f185">
                                    <a:pos x="f248" y="f249"/>
                                  </a:cxn>
                                  <a:cxn ang="f185">
                                    <a:pos x="f250" y="f251"/>
                                  </a:cxn>
                                  <a:cxn ang="f185">
                                    <a:pos x="f252" y="f253"/>
                                  </a:cxn>
                                  <a:cxn ang="f185">
                                    <a:pos x="f254" y="f255"/>
                                  </a:cxn>
                                  <a:cxn ang="f185">
                                    <a:pos x="f256" y="f257"/>
                                  </a:cxn>
                                  <a:cxn ang="f185">
                                    <a:pos x="f258" y="f259"/>
                                  </a:cxn>
                                  <a:cxn ang="f185">
                                    <a:pos x="f260" y="f261"/>
                                  </a:cxn>
                                  <a:cxn ang="f185">
                                    <a:pos x="f262" y="f263"/>
                                  </a:cxn>
                                  <a:cxn ang="f185">
                                    <a:pos x="f264" y="f265"/>
                                  </a:cxn>
                                  <a:cxn ang="f185">
                                    <a:pos x="f266" y="f267"/>
                                  </a:cxn>
                                  <a:cxn ang="f185">
                                    <a:pos x="f268" y="f269"/>
                                  </a:cxn>
                                  <a:cxn ang="f185">
                                    <a:pos x="f270" y="f271"/>
                                  </a:cxn>
                                  <a:cxn ang="f185">
                                    <a:pos x="f272" y="f273"/>
                                  </a:cxn>
                                  <a:cxn ang="f185">
                                    <a:pos x="f274" y="f275"/>
                                  </a:cxn>
                                  <a:cxn ang="f185">
                                    <a:pos x="f276" y="f277"/>
                                  </a:cxn>
                                  <a:cxn ang="f185">
                                    <a:pos x="f278" y="f279"/>
                                  </a:cxn>
                                  <a:cxn ang="f185">
                                    <a:pos x="f272" y="f271"/>
                                  </a:cxn>
                                  <a:cxn ang="f185">
                                    <a:pos x="f280" y="f281"/>
                                  </a:cxn>
                                  <a:cxn ang="f185">
                                    <a:pos x="f282" y="f283"/>
                                  </a:cxn>
                                  <a:cxn ang="f185">
                                    <a:pos x="f284" y="f285"/>
                                  </a:cxn>
                                  <a:cxn ang="f185">
                                    <a:pos x="f286" y="f287"/>
                                  </a:cxn>
                                  <a:cxn ang="f185">
                                    <a:pos x="f288" y="f289"/>
                                  </a:cxn>
                                  <a:cxn ang="f185">
                                    <a:pos x="f290" y="f291"/>
                                  </a:cxn>
                                  <a:cxn ang="f185">
                                    <a:pos x="f292" y="f293"/>
                                  </a:cxn>
                                  <a:cxn ang="f185">
                                    <a:pos x="f294" y="f295"/>
                                  </a:cxn>
                                  <a:cxn ang="f185">
                                    <a:pos x="f296" y="f297"/>
                                  </a:cxn>
                                  <a:cxn ang="f185">
                                    <a:pos x="f298" y="f299"/>
                                  </a:cxn>
                                  <a:cxn ang="f185">
                                    <a:pos x="f300" y="f301"/>
                                  </a:cxn>
                                  <a:cxn ang="f185">
                                    <a:pos x="f246" y="f247"/>
                                  </a:cxn>
                                </a:cxnLst>
                                <a:rect l="f242" t="f245" r="f243" b="f244"/>
                                <a:pathLst>
                                  <a:path w="394" h="766">
                                    <a:moveTo>
                                      <a:pt x="f6" y="f5"/>
                                    </a:moveTo>
                                    <a:lnTo>
                                      <a:pt x="f6" y="f5"/>
                                    </a:lnTo>
                                    <a:lnTo>
                                      <a:pt x="f8" y="f9"/>
                                    </a:lnTo>
                                    <a:lnTo>
                                      <a:pt x="f10" y="f11"/>
                                    </a:lnTo>
                                    <a:lnTo>
                                      <a:pt x="f12" y="f13"/>
                                    </a:lnTo>
                                    <a:lnTo>
                                      <a:pt x="f14" y="f15"/>
                                    </a:lnTo>
                                    <a:lnTo>
                                      <a:pt x="f16" y="f17"/>
                                    </a:lnTo>
                                    <a:lnTo>
                                      <a:pt x="f18" y="f19"/>
                                    </a:lnTo>
                                    <a:lnTo>
                                      <a:pt x="f20" y="f21"/>
                                    </a:lnTo>
                                    <a:lnTo>
                                      <a:pt x="f22" y="f23"/>
                                    </a:lnTo>
                                    <a:lnTo>
                                      <a:pt x="f24" y="f25"/>
                                    </a:lnTo>
                                    <a:lnTo>
                                      <a:pt x="f26" y="f27"/>
                                    </a:lnTo>
                                    <a:lnTo>
                                      <a:pt x="f28" y="f29"/>
                                    </a:lnTo>
                                    <a:lnTo>
                                      <a:pt x="f30" y="f31"/>
                                    </a:lnTo>
                                    <a:lnTo>
                                      <a:pt x="f32" y="f33"/>
                                    </a:lnTo>
                                    <a:lnTo>
                                      <a:pt x="f34" y="f7"/>
                                    </a:lnTo>
                                    <a:lnTo>
                                      <a:pt x="f5" y="f35"/>
                                    </a:lnTo>
                                    <a:lnTo>
                                      <a:pt x="f36" y="f37"/>
                                    </a:lnTo>
                                    <a:lnTo>
                                      <a:pt x="f32" y="f31"/>
                                    </a:lnTo>
                                    <a:lnTo>
                                      <a:pt x="f38" y="f39"/>
                                    </a:lnTo>
                                    <a:lnTo>
                                      <a:pt x="f40" y="f41"/>
                                    </a:lnTo>
                                    <a:lnTo>
                                      <a:pt x="f42" y="f43"/>
                                    </a:lnTo>
                                    <a:lnTo>
                                      <a:pt x="f44" y="f45"/>
                                    </a:lnTo>
                                    <a:lnTo>
                                      <a:pt x="f46" y="f47"/>
                                    </a:lnTo>
                                    <a:lnTo>
                                      <a:pt x="f48" y="f49"/>
                                    </a:lnTo>
                                    <a:lnTo>
                                      <a:pt x="f50" y="f51"/>
                                    </a:lnTo>
                                    <a:lnTo>
                                      <a:pt x="f52" y="f53"/>
                                    </a:lnTo>
                                    <a:lnTo>
                                      <a:pt x="f54" y="f55"/>
                                    </a:lnTo>
                                    <a:lnTo>
                                      <a:pt x="f56" y="f57"/>
                                    </a:lnTo>
                                    <a:lnTo>
                                      <a:pt x="f58" y="f59"/>
                                    </a:lnTo>
                                    <a:lnTo>
                                      <a:pt x="f6" y="f5"/>
                                    </a:lnTo>
                                    <a:close/>
                                  </a:path>
                                </a:pathLst>
                              </a:custGeom>
                              <a:solidFill>
                                <a:srgbClr val="0E2841"/>
                              </a:solidFill>
                              <a:ln w="0" cap="flat">
                                <a:solidFill>
                                  <a:srgbClr val="0E2841"/>
                                </a:solidFill>
                                <a:prstDash val="solid"/>
                                <a:round/>
                              </a:ln>
                            </wps:spPr>
                            <wps:bodyPr lIns="0" tIns="0" rIns="0" bIns="0"/>
                          </wps:wsp>
                          <wps:wsp>
                            <wps:cNvPr id="544425274" name="Forme libre 28"/>
                            <wps:cNvSpPr/>
                            <wps:spPr>
                              <a:xfrm>
                                <a:off x="753996" y="4730795"/>
                                <a:ext cx="102047" cy="538919"/>
                              </a:xfrm>
                              <a:custGeom>
                                <a:avLst/>
                                <a:gdLst>
                                  <a:gd name="f0" fmla="val 10800000"/>
                                  <a:gd name="f1" fmla="val 5400000"/>
                                  <a:gd name="f2" fmla="val 180"/>
                                  <a:gd name="f3" fmla="val w"/>
                                  <a:gd name="f4" fmla="val h"/>
                                  <a:gd name="f5" fmla="val 0"/>
                                  <a:gd name="f6" fmla="val 36"/>
                                  <a:gd name="f7" fmla="val 194"/>
                                  <a:gd name="f8" fmla="val 6"/>
                                  <a:gd name="f9" fmla="val 16"/>
                                  <a:gd name="f10" fmla="val 7"/>
                                  <a:gd name="f11" fmla="val 19"/>
                                  <a:gd name="f12" fmla="val 11"/>
                                  <a:gd name="f13" fmla="val 80"/>
                                  <a:gd name="f14" fmla="val 20"/>
                                  <a:gd name="f15" fmla="val 132"/>
                                  <a:gd name="f16" fmla="val 33"/>
                                  <a:gd name="f17" fmla="val 185"/>
                                  <a:gd name="f18" fmla="val 21"/>
                                  <a:gd name="f19" fmla="val 161"/>
                                  <a:gd name="f20" fmla="val 15"/>
                                  <a:gd name="f21" fmla="val 145"/>
                                  <a:gd name="f22" fmla="val 5"/>
                                  <a:gd name="f23" fmla="val 81"/>
                                  <a:gd name="f24" fmla="val 1"/>
                                  <a:gd name="f25" fmla="val 41"/>
                                  <a:gd name="f26" fmla="+- 0 0 -90"/>
                                  <a:gd name="f27" fmla="*/ f3 1 36"/>
                                  <a:gd name="f28" fmla="*/ f4 1 194"/>
                                  <a:gd name="f29" fmla="+- f7 0 f5"/>
                                  <a:gd name="f30" fmla="+- f6 0 f5"/>
                                  <a:gd name="f31" fmla="*/ f26 f0 1"/>
                                  <a:gd name="f32" fmla="*/ f30 1 36"/>
                                  <a:gd name="f33" fmla="*/ f29 1 194"/>
                                  <a:gd name="f34" fmla="*/ 0 f30 1"/>
                                  <a:gd name="f35" fmla="*/ 0 f29 1"/>
                                  <a:gd name="f36" fmla="*/ 6 f30 1"/>
                                  <a:gd name="f37" fmla="*/ 16 f29 1"/>
                                  <a:gd name="f38" fmla="*/ 7 f30 1"/>
                                  <a:gd name="f39" fmla="*/ 19 f29 1"/>
                                  <a:gd name="f40" fmla="*/ 11 f30 1"/>
                                  <a:gd name="f41" fmla="*/ 80 f29 1"/>
                                  <a:gd name="f42" fmla="*/ 20 f30 1"/>
                                  <a:gd name="f43" fmla="*/ 132 f29 1"/>
                                  <a:gd name="f44" fmla="*/ 33 f30 1"/>
                                  <a:gd name="f45" fmla="*/ 185 f29 1"/>
                                  <a:gd name="f46" fmla="*/ 36 f30 1"/>
                                  <a:gd name="f47" fmla="*/ 194 f29 1"/>
                                  <a:gd name="f48" fmla="*/ 21 f30 1"/>
                                  <a:gd name="f49" fmla="*/ 161 f29 1"/>
                                  <a:gd name="f50" fmla="*/ 15 f30 1"/>
                                  <a:gd name="f51" fmla="*/ 145 f29 1"/>
                                  <a:gd name="f52" fmla="*/ 5 f30 1"/>
                                  <a:gd name="f53" fmla="*/ 81 f29 1"/>
                                  <a:gd name="f54" fmla="*/ 1 f30 1"/>
                                  <a:gd name="f55" fmla="*/ 41 f29 1"/>
                                  <a:gd name="f56" fmla="*/ f31 1 f2"/>
                                  <a:gd name="f57" fmla="*/ f34 1 36"/>
                                  <a:gd name="f58" fmla="*/ f35 1 194"/>
                                  <a:gd name="f59" fmla="*/ f36 1 36"/>
                                  <a:gd name="f60" fmla="*/ f37 1 194"/>
                                  <a:gd name="f61" fmla="*/ f38 1 36"/>
                                  <a:gd name="f62" fmla="*/ f39 1 194"/>
                                  <a:gd name="f63" fmla="*/ f40 1 36"/>
                                  <a:gd name="f64" fmla="*/ f41 1 194"/>
                                  <a:gd name="f65" fmla="*/ f42 1 36"/>
                                  <a:gd name="f66" fmla="*/ f43 1 194"/>
                                  <a:gd name="f67" fmla="*/ f44 1 36"/>
                                  <a:gd name="f68" fmla="*/ f45 1 194"/>
                                  <a:gd name="f69" fmla="*/ f46 1 36"/>
                                  <a:gd name="f70" fmla="*/ f47 1 194"/>
                                  <a:gd name="f71" fmla="*/ f48 1 36"/>
                                  <a:gd name="f72" fmla="*/ f49 1 194"/>
                                  <a:gd name="f73" fmla="*/ f50 1 36"/>
                                  <a:gd name="f74" fmla="*/ f51 1 194"/>
                                  <a:gd name="f75" fmla="*/ f52 1 36"/>
                                  <a:gd name="f76" fmla="*/ f53 1 194"/>
                                  <a:gd name="f77" fmla="*/ f54 1 36"/>
                                  <a:gd name="f78" fmla="*/ f55 1 194"/>
                                  <a:gd name="f79" fmla="*/ 0 1 f32"/>
                                  <a:gd name="f80" fmla="*/ f6 1 f32"/>
                                  <a:gd name="f81" fmla="*/ 0 1 f33"/>
                                  <a:gd name="f82" fmla="*/ f7 1 f33"/>
                                  <a:gd name="f83" fmla="+- f56 0 f1"/>
                                  <a:gd name="f84" fmla="*/ f57 1 f32"/>
                                  <a:gd name="f85" fmla="*/ f58 1 f33"/>
                                  <a:gd name="f86" fmla="*/ f59 1 f32"/>
                                  <a:gd name="f87" fmla="*/ f60 1 f33"/>
                                  <a:gd name="f88" fmla="*/ f61 1 f32"/>
                                  <a:gd name="f89" fmla="*/ f62 1 f33"/>
                                  <a:gd name="f90" fmla="*/ f63 1 f32"/>
                                  <a:gd name="f91" fmla="*/ f64 1 f33"/>
                                  <a:gd name="f92" fmla="*/ f65 1 f32"/>
                                  <a:gd name="f93" fmla="*/ f66 1 f33"/>
                                  <a:gd name="f94" fmla="*/ f67 1 f32"/>
                                  <a:gd name="f95" fmla="*/ f68 1 f33"/>
                                  <a:gd name="f96" fmla="*/ f69 1 f32"/>
                                  <a:gd name="f97" fmla="*/ f70 1 f33"/>
                                  <a:gd name="f98" fmla="*/ f71 1 f32"/>
                                  <a:gd name="f99" fmla="*/ f72 1 f33"/>
                                  <a:gd name="f100" fmla="*/ f73 1 f32"/>
                                  <a:gd name="f101" fmla="*/ f74 1 f33"/>
                                  <a:gd name="f102" fmla="*/ f75 1 f32"/>
                                  <a:gd name="f103" fmla="*/ f76 1 f33"/>
                                  <a:gd name="f104" fmla="*/ f77 1 f32"/>
                                  <a:gd name="f105" fmla="*/ f78 1 f33"/>
                                  <a:gd name="f106" fmla="*/ f79 f27 1"/>
                                  <a:gd name="f107" fmla="*/ f80 f27 1"/>
                                  <a:gd name="f108" fmla="*/ f82 f28 1"/>
                                  <a:gd name="f109" fmla="*/ f81 f28 1"/>
                                  <a:gd name="f110" fmla="*/ f84 f27 1"/>
                                  <a:gd name="f111" fmla="*/ f85 f28 1"/>
                                  <a:gd name="f112" fmla="*/ f86 f27 1"/>
                                  <a:gd name="f113" fmla="*/ f87 f28 1"/>
                                  <a:gd name="f114" fmla="*/ f88 f27 1"/>
                                  <a:gd name="f115" fmla="*/ f89 f28 1"/>
                                  <a:gd name="f116" fmla="*/ f90 f27 1"/>
                                  <a:gd name="f117" fmla="*/ f91 f28 1"/>
                                  <a:gd name="f118" fmla="*/ f92 f27 1"/>
                                  <a:gd name="f119" fmla="*/ f93 f28 1"/>
                                  <a:gd name="f120" fmla="*/ f94 f27 1"/>
                                  <a:gd name="f121" fmla="*/ f95 f28 1"/>
                                  <a:gd name="f122" fmla="*/ f96 f27 1"/>
                                  <a:gd name="f123" fmla="*/ f97 f28 1"/>
                                  <a:gd name="f124" fmla="*/ f98 f27 1"/>
                                  <a:gd name="f125" fmla="*/ f99 f28 1"/>
                                  <a:gd name="f126" fmla="*/ f100 f27 1"/>
                                  <a:gd name="f127" fmla="*/ f101 f28 1"/>
                                  <a:gd name="f128" fmla="*/ f102 f27 1"/>
                                  <a:gd name="f129" fmla="*/ f103 f28 1"/>
                                  <a:gd name="f130" fmla="*/ f104 f27 1"/>
                                  <a:gd name="f131" fmla="*/ f105 f28 1"/>
                                </a:gdLst>
                                <a:ahLst/>
                                <a:cxnLst>
                                  <a:cxn ang="3cd4">
                                    <a:pos x="hc" y="t"/>
                                  </a:cxn>
                                  <a:cxn ang="0">
                                    <a:pos x="r" y="vc"/>
                                  </a:cxn>
                                  <a:cxn ang="cd4">
                                    <a:pos x="hc" y="b"/>
                                  </a:cxn>
                                  <a:cxn ang="cd2">
                                    <a:pos x="l" y="vc"/>
                                  </a:cxn>
                                  <a:cxn ang="f83">
                                    <a:pos x="f110" y="f111"/>
                                  </a:cxn>
                                  <a:cxn ang="f83">
                                    <a:pos x="f112" y="f113"/>
                                  </a:cxn>
                                  <a:cxn ang="f83">
                                    <a:pos x="f114" y="f115"/>
                                  </a:cxn>
                                  <a:cxn ang="f83">
                                    <a:pos x="f116" y="f117"/>
                                  </a:cxn>
                                  <a:cxn ang="f83">
                                    <a:pos x="f118" y="f119"/>
                                  </a:cxn>
                                  <a:cxn ang="f83">
                                    <a:pos x="f120" y="f121"/>
                                  </a:cxn>
                                  <a:cxn ang="f83">
                                    <a:pos x="f122" y="f123"/>
                                  </a:cxn>
                                  <a:cxn ang="f83">
                                    <a:pos x="f124" y="f125"/>
                                  </a:cxn>
                                  <a:cxn ang="f83">
                                    <a:pos x="f126" y="f127"/>
                                  </a:cxn>
                                  <a:cxn ang="f83">
                                    <a:pos x="f128" y="f129"/>
                                  </a:cxn>
                                  <a:cxn ang="f83">
                                    <a:pos x="f130" y="f131"/>
                                  </a:cxn>
                                  <a:cxn ang="f83">
                                    <a:pos x="f110" y="f111"/>
                                  </a:cxn>
                                </a:cxnLst>
                                <a:rect l="f106" t="f109" r="f107" b="f108"/>
                                <a:pathLst>
                                  <a:path w="36" h="194">
                                    <a:moveTo>
                                      <a:pt x="f5" y="f5"/>
                                    </a:moveTo>
                                    <a:lnTo>
                                      <a:pt x="f8" y="f9"/>
                                    </a:lnTo>
                                    <a:lnTo>
                                      <a:pt x="f10" y="f11"/>
                                    </a:lnTo>
                                    <a:lnTo>
                                      <a:pt x="f12" y="f13"/>
                                    </a:lnTo>
                                    <a:lnTo>
                                      <a:pt x="f14" y="f15"/>
                                    </a:lnTo>
                                    <a:lnTo>
                                      <a:pt x="f16" y="f17"/>
                                    </a:lnTo>
                                    <a:lnTo>
                                      <a:pt x="f6" y="f7"/>
                                    </a:lnTo>
                                    <a:lnTo>
                                      <a:pt x="f18" y="f19"/>
                                    </a:lnTo>
                                    <a:lnTo>
                                      <a:pt x="f20" y="f21"/>
                                    </a:lnTo>
                                    <a:lnTo>
                                      <a:pt x="f22" y="f23"/>
                                    </a:lnTo>
                                    <a:lnTo>
                                      <a:pt x="f24" y="f25"/>
                                    </a:lnTo>
                                    <a:lnTo>
                                      <a:pt x="f5" y="f5"/>
                                    </a:lnTo>
                                    <a:close/>
                                  </a:path>
                                </a:pathLst>
                              </a:custGeom>
                              <a:solidFill>
                                <a:srgbClr val="0E2841"/>
                              </a:solidFill>
                              <a:ln w="0" cap="flat">
                                <a:solidFill>
                                  <a:srgbClr val="0E2841"/>
                                </a:solidFill>
                                <a:prstDash val="solid"/>
                                <a:round/>
                              </a:ln>
                            </wps:spPr>
                            <wps:bodyPr lIns="0" tIns="0" rIns="0" bIns="0"/>
                          </wps:wsp>
                          <wps:wsp>
                            <wps:cNvPr id="153715651" name="Forme libre 29"/>
                            <wps:cNvSpPr/>
                            <wps:spPr>
                              <a:xfrm>
                                <a:off x="833366" y="5280825"/>
                                <a:ext cx="87873" cy="180566"/>
                              </a:xfrm>
                              <a:custGeom>
                                <a:avLst/>
                                <a:gdLst>
                                  <a:gd name="f0" fmla="val 10800000"/>
                                  <a:gd name="f1" fmla="val 5400000"/>
                                  <a:gd name="f2" fmla="val 180"/>
                                  <a:gd name="f3" fmla="val w"/>
                                  <a:gd name="f4" fmla="val h"/>
                                  <a:gd name="f5" fmla="val 0"/>
                                  <a:gd name="f6" fmla="val 31"/>
                                  <a:gd name="f7" fmla="val 65"/>
                                  <a:gd name="f8" fmla="val 23"/>
                                  <a:gd name="f9" fmla="+- 0 0 -90"/>
                                  <a:gd name="f10" fmla="*/ f3 1 31"/>
                                  <a:gd name="f11" fmla="*/ f4 1 65"/>
                                  <a:gd name="f12" fmla="+- f7 0 f5"/>
                                  <a:gd name="f13" fmla="+- f6 0 f5"/>
                                  <a:gd name="f14" fmla="*/ f9 f0 1"/>
                                  <a:gd name="f15" fmla="*/ f13 1 31"/>
                                  <a:gd name="f16" fmla="*/ f12 1 65"/>
                                  <a:gd name="f17" fmla="*/ 0 f13 1"/>
                                  <a:gd name="f18" fmla="*/ 0 f12 1"/>
                                  <a:gd name="f19" fmla="*/ 31 f13 1"/>
                                  <a:gd name="f20" fmla="*/ 65 f12 1"/>
                                  <a:gd name="f21" fmla="*/ 23 f13 1"/>
                                  <a:gd name="f22" fmla="*/ f14 1 f2"/>
                                  <a:gd name="f23" fmla="*/ f17 1 31"/>
                                  <a:gd name="f24" fmla="*/ f18 1 65"/>
                                  <a:gd name="f25" fmla="*/ f19 1 31"/>
                                  <a:gd name="f26" fmla="*/ f20 1 65"/>
                                  <a:gd name="f27" fmla="*/ f21 1 31"/>
                                  <a:gd name="f28" fmla="*/ 0 1 f15"/>
                                  <a:gd name="f29" fmla="*/ f6 1 f15"/>
                                  <a:gd name="f30" fmla="*/ 0 1 f16"/>
                                  <a:gd name="f31" fmla="*/ f7 1 f16"/>
                                  <a:gd name="f32" fmla="+- f22 0 f1"/>
                                  <a:gd name="f33" fmla="*/ f23 1 f15"/>
                                  <a:gd name="f34" fmla="*/ f24 1 f16"/>
                                  <a:gd name="f35" fmla="*/ f25 1 f15"/>
                                  <a:gd name="f36" fmla="*/ f26 1 f16"/>
                                  <a:gd name="f37" fmla="*/ f27 1 f15"/>
                                  <a:gd name="f38" fmla="*/ f28 f10 1"/>
                                  <a:gd name="f39" fmla="*/ f29 f10 1"/>
                                  <a:gd name="f40" fmla="*/ f31 f11 1"/>
                                  <a:gd name="f41" fmla="*/ f30 f11 1"/>
                                  <a:gd name="f42" fmla="*/ f33 f10 1"/>
                                  <a:gd name="f43" fmla="*/ f34 f11 1"/>
                                  <a:gd name="f44" fmla="*/ f35 f10 1"/>
                                  <a:gd name="f45" fmla="*/ f36 f11 1"/>
                                  <a:gd name="f46" fmla="*/ f37 f10 1"/>
                                </a:gdLst>
                                <a:ahLst/>
                                <a:cxnLst>
                                  <a:cxn ang="3cd4">
                                    <a:pos x="hc" y="t"/>
                                  </a:cxn>
                                  <a:cxn ang="0">
                                    <a:pos x="r" y="vc"/>
                                  </a:cxn>
                                  <a:cxn ang="cd4">
                                    <a:pos x="hc" y="b"/>
                                  </a:cxn>
                                  <a:cxn ang="cd2">
                                    <a:pos x="l" y="vc"/>
                                  </a:cxn>
                                  <a:cxn ang="f32">
                                    <a:pos x="f42" y="f43"/>
                                  </a:cxn>
                                  <a:cxn ang="f32">
                                    <a:pos x="f44" y="f45"/>
                                  </a:cxn>
                                  <a:cxn ang="f32">
                                    <a:pos x="f46" y="f45"/>
                                  </a:cxn>
                                  <a:cxn ang="f32">
                                    <a:pos x="f42" y="f43"/>
                                  </a:cxn>
                                </a:cxnLst>
                                <a:rect l="f38" t="f41" r="f39" b="f40"/>
                                <a:pathLst>
                                  <a:path w="31" h="65">
                                    <a:moveTo>
                                      <a:pt x="f5" y="f5"/>
                                    </a:moveTo>
                                    <a:lnTo>
                                      <a:pt x="f6" y="f7"/>
                                    </a:lnTo>
                                    <a:lnTo>
                                      <a:pt x="f8" y="f7"/>
                                    </a:lnTo>
                                    <a:lnTo>
                                      <a:pt x="f5" y="f5"/>
                                    </a:lnTo>
                                    <a:close/>
                                  </a:path>
                                </a:pathLst>
                              </a:custGeom>
                              <a:solidFill>
                                <a:srgbClr val="0E2841"/>
                              </a:solidFill>
                              <a:ln w="0" cap="flat">
                                <a:solidFill>
                                  <a:srgbClr val="0E2841"/>
                                </a:solidFill>
                                <a:prstDash val="solid"/>
                                <a:round/>
                              </a:ln>
                            </wps:spPr>
                            <wps:bodyPr lIns="0" tIns="0" rIns="0" bIns="0"/>
                          </wps:wsp>
                          <wps:wsp>
                            <wps:cNvPr id="795912666" name="Forme libre 30"/>
                            <wps:cNvSpPr/>
                            <wps:spPr>
                              <a:xfrm>
                                <a:off x="753996" y="4666896"/>
                                <a:ext cx="19842" cy="116677"/>
                              </a:xfrm>
                              <a:custGeom>
                                <a:avLst/>
                                <a:gdLst>
                                  <a:gd name="f0" fmla="val 10800000"/>
                                  <a:gd name="f1" fmla="val 5400000"/>
                                  <a:gd name="f2" fmla="val 180"/>
                                  <a:gd name="f3" fmla="val w"/>
                                  <a:gd name="f4" fmla="val h"/>
                                  <a:gd name="f5" fmla="val 0"/>
                                  <a:gd name="f6" fmla="val 7"/>
                                  <a:gd name="f7" fmla="val 42"/>
                                  <a:gd name="f8" fmla="val 6"/>
                                  <a:gd name="f9" fmla="val 17"/>
                                  <a:gd name="f10" fmla="val 39"/>
                                  <a:gd name="f11" fmla="val 23"/>
                                  <a:gd name="f12" fmla="+- 0 0 -90"/>
                                  <a:gd name="f13" fmla="*/ f3 1 7"/>
                                  <a:gd name="f14" fmla="*/ f4 1 42"/>
                                  <a:gd name="f15" fmla="+- f7 0 f5"/>
                                  <a:gd name="f16" fmla="+- f6 0 f5"/>
                                  <a:gd name="f17" fmla="*/ f12 f0 1"/>
                                  <a:gd name="f18" fmla="*/ f16 1 7"/>
                                  <a:gd name="f19" fmla="*/ f15 1 42"/>
                                  <a:gd name="f20" fmla="*/ 0 f16 1"/>
                                  <a:gd name="f21" fmla="*/ 0 f15 1"/>
                                  <a:gd name="f22" fmla="*/ 6 f16 1"/>
                                  <a:gd name="f23" fmla="*/ 17 f15 1"/>
                                  <a:gd name="f24" fmla="*/ 7 f16 1"/>
                                  <a:gd name="f25" fmla="*/ 42 f15 1"/>
                                  <a:gd name="f26" fmla="*/ 39 f15 1"/>
                                  <a:gd name="f27" fmla="*/ 23 f15 1"/>
                                  <a:gd name="f28" fmla="*/ f17 1 f2"/>
                                  <a:gd name="f29" fmla="*/ f20 1 7"/>
                                  <a:gd name="f30" fmla="*/ f21 1 42"/>
                                  <a:gd name="f31" fmla="*/ f22 1 7"/>
                                  <a:gd name="f32" fmla="*/ f23 1 42"/>
                                  <a:gd name="f33" fmla="*/ f24 1 7"/>
                                  <a:gd name="f34" fmla="*/ f25 1 42"/>
                                  <a:gd name="f35" fmla="*/ f26 1 42"/>
                                  <a:gd name="f36" fmla="*/ f27 1 42"/>
                                  <a:gd name="f37" fmla="*/ 0 1 f18"/>
                                  <a:gd name="f38" fmla="*/ f6 1 f18"/>
                                  <a:gd name="f39" fmla="*/ 0 1 f19"/>
                                  <a:gd name="f40" fmla="*/ f7 1 f19"/>
                                  <a:gd name="f41" fmla="+- f28 0 f1"/>
                                  <a:gd name="f42" fmla="*/ f29 1 f18"/>
                                  <a:gd name="f43" fmla="*/ f30 1 f19"/>
                                  <a:gd name="f44" fmla="*/ f31 1 f18"/>
                                  <a:gd name="f45" fmla="*/ f32 1 f19"/>
                                  <a:gd name="f46" fmla="*/ f33 1 f18"/>
                                  <a:gd name="f47" fmla="*/ f34 1 f19"/>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4 1"/>
                                  <a:gd name="f61" fmla="*/ f49 f14 1"/>
                                </a:gdLst>
                                <a:ahLst/>
                                <a:cxnLst>
                                  <a:cxn ang="3cd4">
                                    <a:pos x="hc" y="t"/>
                                  </a:cxn>
                                  <a:cxn ang="0">
                                    <a:pos x="r" y="vc"/>
                                  </a:cxn>
                                  <a:cxn ang="cd4">
                                    <a:pos x="hc" y="b"/>
                                  </a:cxn>
                                  <a:cxn ang="cd2">
                                    <a:pos x="l" y="vc"/>
                                  </a:cxn>
                                  <a:cxn ang="f41">
                                    <a:pos x="f54" y="f55"/>
                                  </a:cxn>
                                  <a:cxn ang="f41">
                                    <a:pos x="f56" y="f57"/>
                                  </a:cxn>
                                  <a:cxn ang="f41">
                                    <a:pos x="f58" y="f59"/>
                                  </a:cxn>
                                  <a:cxn ang="f41">
                                    <a:pos x="f56" y="f60"/>
                                  </a:cxn>
                                  <a:cxn ang="f41">
                                    <a:pos x="f54" y="f61"/>
                                  </a:cxn>
                                  <a:cxn ang="f41">
                                    <a:pos x="f54" y="f55"/>
                                  </a:cxn>
                                </a:cxnLst>
                                <a:rect l="f50" t="f53" r="f51" b="f52"/>
                                <a:pathLst>
                                  <a:path w="7" h="42">
                                    <a:moveTo>
                                      <a:pt x="f5" y="f5"/>
                                    </a:moveTo>
                                    <a:lnTo>
                                      <a:pt x="f8" y="f9"/>
                                    </a:lnTo>
                                    <a:lnTo>
                                      <a:pt x="f6" y="f7"/>
                                    </a:lnTo>
                                    <a:lnTo>
                                      <a:pt x="f8" y="f10"/>
                                    </a:lnTo>
                                    <a:lnTo>
                                      <a:pt x="f5" y="f11"/>
                                    </a:lnTo>
                                    <a:lnTo>
                                      <a:pt x="f5" y="f5"/>
                                    </a:lnTo>
                                    <a:close/>
                                  </a:path>
                                </a:pathLst>
                              </a:custGeom>
                              <a:solidFill>
                                <a:srgbClr val="0E2841"/>
                              </a:solidFill>
                              <a:ln w="0" cap="flat">
                                <a:solidFill>
                                  <a:srgbClr val="0E2841"/>
                                </a:solidFill>
                                <a:prstDash val="solid"/>
                                <a:round/>
                              </a:ln>
                            </wps:spPr>
                            <wps:bodyPr lIns="0" tIns="0" rIns="0" bIns="0"/>
                          </wps:wsp>
                          <wps:wsp>
                            <wps:cNvPr id="911180808" name="Forme libre 31"/>
                            <wps:cNvSpPr/>
                            <wps:spPr>
                              <a:xfrm>
                                <a:off x="796515" y="5133588"/>
                                <a:ext cx="127558" cy="327794"/>
                              </a:xfrm>
                              <a:custGeom>
                                <a:avLst/>
                                <a:gdLst>
                                  <a:gd name="f0" fmla="val 10800000"/>
                                  <a:gd name="f1" fmla="val 5400000"/>
                                  <a:gd name="f2" fmla="val 180"/>
                                  <a:gd name="f3" fmla="val w"/>
                                  <a:gd name="f4" fmla="val h"/>
                                  <a:gd name="f5" fmla="val 0"/>
                                  <a:gd name="f6" fmla="val 45"/>
                                  <a:gd name="f7" fmla="val 118"/>
                                  <a:gd name="f8" fmla="val 6"/>
                                  <a:gd name="f9" fmla="val 16"/>
                                  <a:gd name="f10" fmla="val 21"/>
                                  <a:gd name="f11" fmla="val 49"/>
                                  <a:gd name="f12" fmla="val 33"/>
                                  <a:gd name="f13" fmla="val 84"/>
                                  <a:gd name="f14" fmla="val 44"/>
                                  <a:gd name="f15" fmla="val 13"/>
                                  <a:gd name="f16" fmla="val 53"/>
                                  <a:gd name="f17" fmla="val 11"/>
                                  <a:gd name="f18" fmla="val 42"/>
                                  <a:gd name="f19" fmla="+- 0 0 -90"/>
                                  <a:gd name="f20" fmla="*/ f3 1 45"/>
                                  <a:gd name="f21" fmla="*/ f4 1 118"/>
                                  <a:gd name="f22" fmla="+- f7 0 f5"/>
                                  <a:gd name="f23" fmla="+- f6 0 f5"/>
                                  <a:gd name="f24" fmla="*/ f19 f0 1"/>
                                  <a:gd name="f25" fmla="*/ f23 1 45"/>
                                  <a:gd name="f26" fmla="*/ f22 1 118"/>
                                  <a:gd name="f27" fmla="*/ 0 f23 1"/>
                                  <a:gd name="f28" fmla="*/ 0 f22 1"/>
                                  <a:gd name="f29" fmla="*/ 6 f23 1"/>
                                  <a:gd name="f30" fmla="*/ 16 f22 1"/>
                                  <a:gd name="f31" fmla="*/ 21 f23 1"/>
                                  <a:gd name="f32" fmla="*/ 49 f22 1"/>
                                  <a:gd name="f33" fmla="*/ 33 f23 1"/>
                                  <a:gd name="f34" fmla="*/ 84 f22 1"/>
                                  <a:gd name="f35" fmla="*/ 45 f23 1"/>
                                  <a:gd name="f36" fmla="*/ 118 f22 1"/>
                                  <a:gd name="f37" fmla="*/ 44 f23 1"/>
                                  <a:gd name="f38" fmla="*/ 13 f23 1"/>
                                  <a:gd name="f39" fmla="*/ 53 f22 1"/>
                                  <a:gd name="f40" fmla="*/ 11 f23 1"/>
                                  <a:gd name="f41" fmla="*/ 42 f22 1"/>
                                  <a:gd name="f42" fmla="*/ f24 1 f2"/>
                                  <a:gd name="f43" fmla="*/ f27 1 45"/>
                                  <a:gd name="f44" fmla="*/ f28 1 118"/>
                                  <a:gd name="f45" fmla="*/ f29 1 45"/>
                                  <a:gd name="f46" fmla="*/ f30 1 118"/>
                                  <a:gd name="f47" fmla="*/ f31 1 45"/>
                                  <a:gd name="f48" fmla="*/ f32 1 118"/>
                                  <a:gd name="f49" fmla="*/ f33 1 45"/>
                                  <a:gd name="f50" fmla="*/ f34 1 118"/>
                                  <a:gd name="f51" fmla="*/ f35 1 45"/>
                                  <a:gd name="f52" fmla="*/ f36 1 118"/>
                                  <a:gd name="f53" fmla="*/ f37 1 45"/>
                                  <a:gd name="f54" fmla="*/ f38 1 45"/>
                                  <a:gd name="f55" fmla="*/ f39 1 118"/>
                                  <a:gd name="f56" fmla="*/ f40 1 45"/>
                                  <a:gd name="f57" fmla="*/ f41 1 118"/>
                                  <a:gd name="f58" fmla="*/ 0 1 f25"/>
                                  <a:gd name="f59" fmla="*/ f6 1 f25"/>
                                  <a:gd name="f60" fmla="*/ 0 1 f26"/>
                                  <a:gd name="f61" fmla="*/ f7 1 f26"/>
                                  <a:gd name="f62" fmla="+- f42 0 f1"/>
                                  <a:gd name="f63" fmla="*/ f43 1 f25"/>
                                  <a:gd name="f64" fmla="*/ f44 1 f26"/>
                                  <a:gd name="f65" fmla="*/ f45 1 f25"/>
                                  <a:gd name="f66" fmla="*/ f46 1 f26"/>
                                  <a:gd name="f67" fmla="*/ f47 1 f25"/>
                                  <a:gd name="f68" fmla="*/ f48 1 f26"/>
                                  <a:gd name="f69" fmla="*/ f49 1 f25"/>
                                  <a:gd name="f70" fmla="*/ f50 1 f26"/>
                                  <a:gd name="f71" fmla="*/ f51 1 f25"/>
                                  <a:gd name="f72" fmla="*/ f52 1 f26"/>
                                  <a:gd name="f73" fmla="*/ f53 1 f25"/>
                                  <a:gd name="f74" fmla="*/ f54 1 f25"/>
                                  <a:gd name="f75" fmla="*/ f55 1 f26"/>
                                  <a:gd name="f76" fmla="*/ f56 1 f25"/>
                                  <a:gd name="f77" fmla="*/ f57 1 f26"/>
                                  <a:gd name="f78" fmla="*/ f58 f20 1"/>
                                  <a:gd name="f79" fmla="*/ f59 f20 1"/>
                                  <a:gd name="f80" fmla="*/ f61 f21 1"/>
                                  <a:gd name="f81" fmla="*/ f60 f21 1"/>
                                  <a:gd name="f82" fmla="*/ f63 f20 1"/>
                                  <a:gd name="f83" fmla="*/ f64 f21 1"/>
                                  <a:gd name="f84" fmla="*/ f65 f20 1"/>
                                  <a:gd name="f85" fmla="*/ f66 f21 1"/>
                                  <a:gd name="f86" fmla="*/ f67 f20 1"/>
                                  <a:gd name="f87" fmla="*/ f68 f21 1"/>
                                  <a:gd name="f88" fmla="*/ f69 f20 1"/>
                                  <a:gd name="f89" fmla="*/ f70 f21 1"/>
                                  <a:gd name="f90" fmla="*/ f71 f20 1"/>
                                  <a:gd name="f91" fmla="*/ f72 f21 1"/>
                                  <a:gd name="f92" fmla="*/ f73 f20 1"/>
                                  <a:gd name="f93" fmla="*/ f74 f20 1"/>
                                  <a:gd name="f94" fmla="*/ f75 f21 1"/>
                                  <a:gd name="f95" fmla="*/ f76 f20 1"/>
                                  <a:gd name="f96" fmla="*/ f77 f21 1"/>
                                </a:gdLst>
                                <a:ahLst/>
                                <a:cxnLst>
                                  <a:cxn ang="3cd4">
                                    <a:pos x="hc" y="t"/>
                                  </a:cxn>
                                  <a:cxn ang="0">
                                    <a:pos x="r" y="vc"/>
                                  </a:cxn>
                                  <a:cxn ang="cd4">
                                    <a:pos x="hc" y="b"/>
                                  </a:cxn>
                                  <a:cxn ang="cd2">
                                    <a:pos x="l" y="vc"/>
                                  </a:cxn>
                                  <a:cxn ang="f62">
                                    <a:pos x="f82" y="f83"/>
                                  </a:cxn>
                                  <a:cxn ang="f62">
                                    <a:pos x="f84" y="f85"/>
                                  </a:cxn>
                                  <a:cxn ang="f62">
                                    <a:pos x="f86" y="f87"/>
                                  </a:cxn>
                                  <a:cxn ang="f62">
                                    <a:pos x="f88" y="f89"/>
                                  </a:cxn>
                                  <a:cxn ang="f62">
                                    <a:pos x="f90" y="f91"/>
                                  </a:cxn>
                                  <a:cxn ang="f62">
                                    <a:pos x="f92" y="f91"/>
                                  </a:cxn>
                                  <a:cxn ang="f62">
                                    <a:pos x="f93" y="f94"/>
                                  </a:cxn>
                                  <a:cxn ang="f62">
                                    <a:pos x="f95" y="f96"/>
                                  </a:cxn>
                                  <a:cxn ang="f62">
                                    <a:pos x="f82" y="f83"/>
                                  </a:cxn>
                                </a:cxnLst>
                                <a:rect l="f78" t="f81" r="f79" b="f80"/>
                                <a:pathLst>
                                  <a:path w="45" h="118">
                                    <a:moveTo>
                                      <a:pt x="f5" y="f5"/>
                                    </a:moveTo>
                                    <a:lnTo>
                                      <a:pt x="f8" y="f9"/>
                                    </a:lnTo>
                                    <a:lnTo>
                                      <a:pt x="f10" y="f11"/>
                                    </a:lnTo>
                                    <a:lnTo>
                                      <a:pt x="f12" y="f13"/>
                                    </a:lnTo>
                                    <a:lnTo>
                                      <a:pt x="f6" y="f7"/>
                                    </a:lnTo>
                                    <a:lnTo>
                                      <a:pt x="f14" y="f7"/>
                                    </a:lnTo>
                                    <a:lnTo>
                                      <a:pt x="f15" y="f16"/>
                                    </a:lnTo>
                                    <a:lnTo>
                                      <a:pt x="f17" y="f18"/>
                                    </a:lnTo>
                                    <a:lnTo>
                                      <a:pt x="f5" y="f5"/>
                                    </a:lnTo>
                                    <a:close/>
                                  </a:path>
                                </a:pathLst>
                              </a:custGeom>
                              <a:solidFill>
                                <a:srgbClr val="0E2841"/>
                              </a:solidFill>
                              <a:ln w="0" cap="flat">
                                <a:solidFill>
                                  <a:srgbClr val="0E2841"/>
                                </a:solidFill>
                                <a:prstDash val="solid"/>
                                <a:round/>
                              </a:ln>
                            </wps:spPr>
                            <wps:bodyPr lIns="0" tIns="0" rIns="0" bIns="0"/>
                          </wps:wsp>
                        </wpg:grpSp>
                        <wpg:grpSp>
                          <wpg:cNvPr id="1841673997" name="Groupe 7"/>
                          <wpg:cNvGrpSpPr/>
                          <wpg:grpSpPr>
                            <a:xfrm>
                              <a:off x="0" y="1076450"/>
                              <a:ext cx="2332433" cy="4384932"/>
                              <a:chOff x="0" y="0"/>
                              <a:chExt cx="2332433" cy="4384932"/>
                            </a:xfrm>
                          </wpg:grpSpPr>
                          <wps:wsp>
                            <wps:cNvPr id="1966489335" name="Forme libre 8"/>
                            <wps:cNvSpPr/>
                            <wps:spPr>
                              <a:xfrm>
                                <a:off x="101590" y="1410480"/>
                                <a:ext cx="529135" cy="1866811"/>
                              </a:xfrm>
                              <a:custGeom>
                                <a:avLst/>
                                <a:gdLst>
                                  <a:gd name="f0" fmla="val 10800000"/>
                                  <a:gd name="f1" fmla="val 5400000"/>
                                  <a:gd name="f2" fmla="val 180"/>
                                  <a:gd name="f3" fmla="val w"/>
                                  <a:gd name="f4" fmla="val h"/>
                                  <a:gd name="f5" fmla="val 0"/>
                                  <a:gd name="f6" fmla="val 125"/>
                                  <a:gd name="f7" fmla="val 450"/>
                                  <a:gd name="f8" fmla="val 41"/>
                                  <a:gd name="f9" fmla="val 155"/>
                                  <a:gd name="f10" fmla="val 86"/>
                                  <a:gd name="f11" fmla="val 309"/>
                                  <a:gd name="f12" fmla="val 425"/>
                                  <a:gd name="f13" fmla="val 79"/>
                                  <a:gd name="f14" fmla="val 311"/>
                                  <a:gd name="f15" fmla="val 183"/>
                                  <a:gd name="f16" fmla="val 7"/>
                                  <a:gd name="f17" fmla="val 54"/>
                                  <a:gd name="f18" fmla="+- 0 0 -90"/>
                                  <a:gd name="f19" fmla="*/ f3 1 125"/>
                                  <a:gd name="f20" fmla="*/ f4 1 450"/>
                                  <a:gd name="f21" fmla="+- f7 0 f5"/>
                                  <a:gd name="f22" fmla="+- f6 0 f5"/>
                                  <a:gd name="f23" fmla="*/ f18 f0 1"/>
                                  <a:gd name="f24" fmla="*/ f22 1 125"/>
                                  <a:gd name="f25" fmla="*/ f21 1 450"/>
                                  <a:gd name="f26" fmla="*/ 0 f22 1"/>
                                  <a:gd name="f27" fmla="*/ 0 f21 1"/>
                                  <a:gd name="f28" fmla="*/ 41 f22 1"/>
                                  <a:gd name="f29" fmla="*/ 155 f21 1"/>
                                  <a:gd name="f30" fmla="*/ 86 f22 1"/>
                                  <a:gd name="f31" fmla="*/ 309 f21 1"/>
                                  <a:gd name="f32" fmla="*/ 125 f22 1"/>
                                  <a:gd name="f33" fmla="*/ 425 f21 1"/>
                                  <a:gd name="f34" fmla="*/ 450 f21 1"/>
                                  <a:gd name="f35" fmla="*/ 79 f22 1"/>
                                  <a:gd name="f36" fmla="*/ 311 f21 1"/>
                                  <a:gd name="f37" fmla="*/ 183 f21 1"/>
                                  <a:gd name="f38" fmla="*/ 7 f22 1"/>
                                  <a:gd name="f39" fmla="*/ 54 f21 1"/>
                                  <a:gd name="f40" fmla="*/ f23 1 f2"/>
                                  <a:gd name="f41" fmla="*/ f26 1 125"/>
                                  <a:gd name="f42" fmla="*/ f27 1 450"/>
                                  <a:gd name="f43" fmla="*/ f28 1 125"/>
                                  <a:gd name="f44" fmla="*/ f29 1 450"/>
                                  <a:gd name="f45" fmla="*/ f30 1 125"/>
                                  <a:gd name="f46" fmla="*/ f31 1 450"/>
                                  <a:gd name="f47" fmla="*/ f32 1 125"/>
                                  <a:gd name="f48" fmla="*/ f33 1 450"/>
                                  <a:gd name="f49" fmla="*/ f34 1 450"/>
                                  <a:gd name="f50" fmla="*/ f35 1 125"/>
                                  <a:gd name="f51" fmla="*/ f36 1 450"/>
                                  <a:gd name="f52" fmla="*/ f37 1 450"/>
                                  <a:gd name="f53" fmla="*/ f38 1 125"/>
                                  <a:gd name="f54" fmla="*/ f39 1 450"/>
                                  <a:gd name="f55" fmla="*/ 0 1 f24"/>
                                  <a:gd name="f56" fmla="*/ f6 1 f24"/>
                                  <a:gd name="f57" fmla="*/ 0 1 f25"/>
                                  <a:gd name="f58" fmla="*/ f7 1 f25"/>
                                  <a:gd name="f59" fmla="+- f40 0 f1"/>
                                  <a:gd name="f60" fmla="*/ f41 1 f24"/>
                                  <a:gd name="f61" fmla="*/ f42 1 f25"/>
                                  <a:gd name="f62" fmla="*/ f43 1 f24"/>
                                  <a:gd name="f63" fmla="*/ f44 1 f25"/>
                                  <a:gd name="f64" fmla="*/ f45 1 f24"/>
                                  <a:gd name="f65" fmla="*/ f46 1 f25"/>
                                  <a:gd name="f66" fmla="*/ f47 1 f24"/>
                                  <a:gd name="f67" fmla="*/ f48 1 f25"/>
                                  <a:gd name="f68" fmla="*/ f49 1 f25"/>
                                  <a:gd name="f69" fmla="*/ f50 1 f24"/>
                                  <a:gd name="f70" fmla="*/ f51 1 f25"/>
                                  <a:gd name="f71" fmla="*/ f52 1 f25"/>
                                  <a:gd name="f72" fmla="*/ f53 1 f24"/>
                                  <a:gd name="f73" fmla="*/ f54 1 f25"/>
                                  <a:gd name="f74" fmla="*/ f55 f19 1"/>
                                  <a:gd name="f75" fmla="*/ f56 f19 1"/>
                                  <a:gd name="f76" fmla="*/ f58 f20 1"/>
                                  <a:gd name="f77" fmla="*/ f57 f20 1"/>
                                  <a:gd name="f78" fmla="*/ f60 f19 1"/>
                                  <a:gd name="f79" fmla="*/ f61 f20 1"/>
                                  <a:gd name="f80" fmla="*/ f62 f19 1"/>
                                  <a:gd name="f81" fmla="*/ f63 f20 1"/>
                                  <a:gd name="f82" fmla="*/ f64 f19 1"/>
                                  <a:gd name="f83" fmla="*/ f65 f20 1"/>
                                  <a:gd name="f84" fmla="*/ f66 f19 1"/>
                                  <a:gd name="f85" fmla="*/ f67 f20 1"/>
                                  <a:gd name="f86" fmla="*/ f68 f20 1"/>
                                  <a:gd name="f87" fmla="*/ f69 f19 1"/>
                                  <a:gd name="f88" fmla="*/ f70 f20 1"/>
                                  <a:gd name="f89" fmla="*/ f71 f20 1"/>
                                  <a:gd name="f90" fmla="*/ f72 f19 1"/>
                                  <a:gd name="f91" fmla="*/ f73 f20 1"/>
                                </a:gdLst>
                                <a:ahLst/>
                                <a:cxnLst>
                                  <a:cxn ang="3cd4">
                                    <a:pos x="hc" y="t"/>
                                  </a:cxn>
                                  <a:cxn ang="0">
                                    <a:pos x="r" y="vc"/>
                                  </a:cxn>
                                  <a:cxn ang="cd4">
                                    <a:pos x="hc" y="b"/>
                                  </a:cxn>
                                  <a:cxn ang="cd2">
                                    <a:pos x="l" y="vc"/>
                                  </a:cxn>
                                  <a:cxn ang="f59">
                                    <a:pos x="f78" y="f79"/>
                                  </a:cxn>
                                  <a:cxn ang="f59">
                                    <a:pos x="f80" y="f81"/>
                                  </a:cxn>
                                  <a:cxn ang="f59">
                                    <a:pos x="f82" y="f83"/>
                                  </a:cxn>
                                  <a:cxn ang="f59">
                                    <a:pos x="f84" y="f85"/>
                                  </a:cxn>
                                  <a:cxn ang="f59">
                                    <a:pos x="f84" y="f86"/>
                                  </a:cxn>
                                  <a:cxn ang="f59">
                                    <a:pos x="f87" y="f88"/>
                                  </a:cxn>
                                  <a:cxn ang="f59">
                                    <a:pos x="f80" y="f89"/>
                                  </a:cxn>
                                  <a:cxn ang="f59">
                                    <a:pos x="f90" y="f91"/>
                                  </a:cxn>
                                  <a:cxn ang="f59">
                                    <a:pos x="f78" y="f79"/>
                                  </a:cxn>
                                </a:cxnLst>
                                <a:rect l="f74" t="f77" r="f75" b="f76"/>
                                <a:pathLst>
                                  <a:path w="125" h="450">
                                    <a:moveTo>
                                      <a:pt x="f5" y="f5"/>
                                    </a:moveTo>
                                    <a:lnTo>
                                      <a:pt x="f8" y="f9"/>
                                    </a:lnTo>
                                    <a:lnTo>
                                      <a:pt x="f10" y="f11"/>
                                    </a:lnTo>
                                    <a:lnTo>
                                      <a:pt x="f6" y="f12"/>
                                    </a:lnTo>
                                    <a:lnTo>
                                      <a:pt x="f6" y="f7"/>
                                    </a:lnTo>
                                    <a:lnTo>
                                      <a:pt x="f13" y="f14"/>
                                    </a:lnTo>
                                    <a:lnTo>
                                      <a:pt x="f8" y="f15"/>
                                    </a:lnTo>
                                    <a:lnTo>
                                      <a:pt x="f16" y="f17"/>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577019748" name="Forme libre 9"/>
                            <wps:cNvSpPr/>
                            <wps:spPr>
                              <a:xfrm>
                                <a:off x="660361" y="3244099"/>
                                <a:ext cx="499509" cy="1140832"/>
                              </a:xfrm>
                              <a:custGeom>
                                <a:avLst/>
                                <a:gdLst>
                                  <a:gd name="f0" fmla="val 10800000"/>
                                  <a:gd name="f1" fmla="val 5400000"/>
                                  <a:gd name="f2" fmla="val 180"/>
                                  <a:gd name="f3" fmla="val w"/>
                                  <a:gd name="f4" fmla="val h"/>
                                  <a:gd name="f5" fmla="val 0"/>
                                  <a:gd name="f6" fmla="val 118"/>
                                  <a:gd name="f7" fmla="val 275"/>
                                  <a:gd name="f8" fmla="val 8"/>
                                  <a:gd name="f9" fmla="val 20"/>
                                  <a:gd name="f10" fmla="val 37"/>
                                  <a:gd name="f11" fmla="val 96"/>
                                  <a:gd name="f12" fmla="val 69"/>
                                  <a:gd name="f13" fmla="val 170"/>
                                  <a:gd name="f14" fmla="val 109"/>
                                  <a:gd name="f15" fmla="val 61"/>
                                  <a:gd name="f16" fmla="val 174"/>
                                  <a:gd name="f17" fmla="val 30"/>
                                  <a:gd name="f18" fmla="val 100"/>
                                  <a:gd name="f19" fmla="val 26"/>
                                  <a:gd name="f20" fmla="+- 0 0 -90"/>
                                  <a:gd name="f21" fmla="*/ f3 1 118"/>
                                  <a:gd name="f22" fmla="*/ f4 1 275"/>
                                  <a:gd name="f23" fmla="+- f7 0 f5"/>
                                  <a:gd name="f24" fmla="+- f6 0 f5"/>
                                  <a:gd name="f25" fmla="*/ f20 f0 1"/>
                                  <a:gd name="f26" fmla="*/ f24 1 118"/>
                                  <a:gd name="f27" fmla="*/ f23 1 275"/>
                                  <a:gd name="f28" fmla="*/ 0 f24 1"/>
                                  <a:gd name="f29" fmla="*/ 0 f23 1"/>
                                  <a:gd name="f30" fmla="*/ 8 f24 1"/>
                                  <a:gd name="f31" fmla="*/ 20 f23 1"/>
                                  <a:gd name="f32" fmla="*/ 37 f24 1"/>
                                  <a:gd name="f33" fmla="*/ 96 f23 1"/>
                                  <a:gd name="f34" fmla="*/ 69 f24 1"/>
                                  <a:gd name="f35" fmla="*/ 170 f23 1"/>
                                  <a:gd name="f36" fmla="*/ 118 f24 1"/>
                                  <a:gd name="f37" fmla="*/ 275 f23 1"/>
                                  <a:gd name="f38" fmla="*/ 109 f24 1"/>
                                  <a:gd name="f39" fmla="*/ 61 f24 1"/>
                                  <a:gd name="f40" fmla="*/ 174 f23 1"/>
                                  <a:gd name="f41" fmla="*/ 30 f24 1"/>
                                  <a:gd name="f42" fmla="*/ 100 f23 1"/>
                                  <a:gd name="f43" fmla="*/ 26 f23 1"/>
                                  <a:gd name="f44" fmla="*/ f25 1 f2"/>
                                  <a:gd name="f45" fmla="*/ f28 1 118"/>
                                  <a:gd name="f46" fmla="*/ f29 1 275"/>
                                  <a:gd name="f47" fmla="*/ f30 1 118"/>
                                  <a:gd name="f48" fmla="*/ f31 1 275"/>
                                  <a:gd name="f49" fmla="*/ f32 1 118"/>
                                  <a:gd name="f50" fmla="*/ f33 1 275"/>
                                  <a:gd name="f51" fmla="*/ f34 1 118"/>
                                  <a:gd name="f52" fmla="*/ f35 1 275"/>
                                  <a:gd name="f53" fmla="*/ f36 1 118"/>
                                  <a:gd name="f54" fmla="*/ f37 1 275"/>
                                  <a:gd name="f55" fmla="*/ f38 1 118"/>
                                  <a:gd name="f56" fmla="*/ f39 1 118"/>
                                  <a:gd name="f57" fmla="*/ f40 1 275"/>
                                  <a:gd name="f58" fmla="*/ f41 1 118"/>
                                  <a:gd name="f59" fmla="*/ f42 1 275"/>
                                  <a:gd name="f60" fmla="*/ f43 1 275"/>
                                  <a:gd name="f61" fmla="*/ 0 1 f26"/>
                                  <a:gd name="f62" fmla="*/ f6 1 f26"/>
                                  <a:gd name="f63" fmla="*/ 0 1 f27"/>
                                  <a:gd name="f64" fmla="*/ f7 1 f27"/>
                                  <a:gd name="f65" fmla="+- f44 0 f1"/>
                                  <a:gd name="f66" fmla="*/ f45 1 f26"/>
                                  <a:gd name="f67" fmla="*/ f46 1 f27"/>
                                  <a:gd name="f68" fmla="*/ f47 1 f26"/>
                                  <a:gd name="f69" fmla="*/ f48 1 f27"/>
                                  <a:gd name="f70" fmla="*/ f49 1 f26"/>
                                  <a:gd name="f71" fmla="*/ f50 1 f27"/>
                                  <a:gd name="f72" fmla="*/ f51 1 f26"/>
                                  <a:gd name="f73" fmla="*/ f52 1 f27"/>
                                  <a:gd name="f74" fmla="*/ f53 1 f26"/>
                                  <a:gd name="f75" fmla="*/ f54 1 f27"/>
                                  <a:gd name="f76" fmla="*/ f55 1 f26"/>
                                  <a:gd name="f77" fmla="*/ f56 1 f26"/>
                                  <a:gd name="f78" fmla="*/ f57 1 f27"/>
                                  <a:gd name="f79" fmla="*/ f58 1 f26"/>
                                  <a:gd name="f80" fmla="*/ f59 1 f27"/>
                                  <a:gd name="f81" fmla="*/ f60 1 f27"/>
                                  <a:gd name="f82" fmla="*/ f61 f21 1"/>
                                  <a:gd name="f83" fmla="*/ f62 f21 1"/>
                                  <a:gd name="f84" fmla="*/ f64 f22 1"/>
                                  <a:gd name="f85" fmla="*/ f63 f22 1"/>
                                  <a:gd name="f86" fmla="*/ f66 f21 1"/>
                                  <a:gd name="f87" fmla="*/ f67 f22 1"/>
                                  <a:gd name="f88" fmla="*/ f68 f21 1"/>
                                  <a:gd name="f89" fmla="*/ f69 f22 1"/>
                                  <a:gd name="f90" fmla="*/ f70 f21 1"/>
                                  <a:gd name="f91" fmla="*/ f71 f22 1"/>
                                  <a:gd name="f92" fmla="*/ f72 f21 1"/>
                                  <a:gd name="f93" fmla="*/ f73 f22 1"/>
                                  <a:gd name="f94" fmla="*/ f74 f21 1"/>
                                  <a:gd name="f95" fmla="*/ f75 f22 1"/>
                                  <a:gd name="f96" fmla="*/ f76 f21 1"/>
                                  <a:gd name="f97" fmla="*/ f77 f21 1"/>
                                  <a:gd name="f98" fmla="*/ f78 f22 1"/>
                                  <a:gd name="f99" fmla="*/ f79 f21 1"/>
                                  <a:gd name="f100" fmla="*/ f80 f22 1"/>
                                  <a:gd name="f101" fmla="*/ f81 f22 1"/>
                                </a:gdLst>
                                <a:ahLst/>
                                <a:cxnLst>
                                  <a:cxn ang="3cd4">
                                    <a:pos x="hc" y="t"/>
                                  </a:cxn>
                                  <a:cxn ang="0">
                                    <a:pos x="r" y="vc"/>
                                  </a:cxn>
                                  <a:cxn ang="cd4">
                                    <a:pos x="hc" y="b"/>
                                  </a:cxn>
                                  <a:cxn ang="cd2">
                                    <a:pos x="l" y="vc"/>
                                  </a:cxn>
                                  <a:cxn ang="f65">
                                    <a:pos x="f86" y="f87"/>
                                  </a:cxn>
                                  <a:cxn ang="f65">
                                    <a:pos x="f88" y="f89"/>
                                  </a:cxn>
                                  <a:cxn ang="f65">
                                    <a:pos x="f90" y="f91"/>
                                  </a:cxn>
                                  <a:cxn ang="f65">
                                    <a:pos x="f92" y="f93"/>
                                  </a:cxn>
                                  <a:cxn ang="f65">
                                    <a:pos x="f94" y="f95"/>
                                  </a:cxn>
                                  <a:cxn ang="f65">
                                    <a:pos x="f96" y="f95"/>
                                  </a:cxn>
                                  <a:cxn ang="f65">
                                    <a:pos x="f97" y="f98"/>
                                  </a:cxn>
                                  <a:cxn ang="f65">
                                    <a:pos x="f99" y="f100"/>
                                  </a:cxn>
                                  <a:cxn ang="f65">
                                    <a:pos x="f86" y="f101"/>
                                  </a:cxn>
                                  <a:cxn ang="f65">
                                    <a:pos x="f86" y="f87"/>
                                  </a:cxn>
                                </a:cxnLst>
                                <a:rect l="f82" t="f85" r="f83" b="f84"/>
                                <a:pathLst>
                                  <a:path w="118" h="275">
                                    <a:moveTo>
                                      <a:pt x="f5" y="f5"/>
                                    </a:moveTo>
                                    <a:lnTo>
                                      <a:pt x="f8" y="f9"/>
                                    </a:lnTo>
                                    <a:lnTo>
                                      <a:pt x="f10" y="f11"/>
                                    </a:lnTo>
                                    <a:lnTo>
                                      <a:pt x="f12" y="f13"/>
                                    </a:lnTo>
                                    <a:lnTo>
                                      <a:pt x="f6" y="f7"/>
                                    </a:lnTo>
                                    <a:lnTo>
                                      <a:pt x="f14" y="f7"/>
                                    </a:lnTo>
                                    <a:lnTo>
                                      <a:pt x="f15" y="f16"/>
                                    </a:lnTo>
                                    <a:lnTo>
                                      <a:pt x="f17" y="f18"/>
                                    </a:lnTo>
                                    <a:lnTo>
                                      <a:pt x="f5" y="f19"/>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830311496" name="Forme libre 10"/>
                            <wps:cNvSpPr/>
                            <wps:spPr>
                              <a:xfrm>
                                <a:off x="0" y="941704"/>
                                <a:ext cx="84664" cy="501969"/>
                              </a:xfrm>
                              <a:custGeom>
                                <a:avLst/>
                                <a:gdLst>
                                  <a:gd name="f0" fmla="val 10800000"/>
                                  <a:gd name="f1" fmla="val 5400000"/>
                                  <a:gd name="f2" fmla="val 180"/>
                                  <a:gd name="f3" fmla="val w"/>
                                  <a:gd name="f4" fmla="val h"/>
                                  <a:gd name="f5" fmla="val 0"/>
                                  <a:gd name="f6" fmla="val 20"/>
                                  <a:gd name="f7" fmla="val 121"/>
                                  <a:gd name="f8" fmla="val 16"/>
                                  <a:gd name="f9" fmla="val 72"/>
                                  <a:gd name="f10" fmla="val 18"/>
                                  <a:gd name="f11" fmla="val 112"/>
                                  <a:gd name="f12" fmla="val 31"/>
                                  <a:gd name="f13" fmla="+- 0 0 -90"/>
                                  <a:gd name="f14" fmla="*/ f3 1 20"/>
                                  <a:gd name="f15" fmla="*/ f4 1 121"/>
                                  <a:gd name="f16" fmla="+- f7 0 f5"/>
                                  <a:gd name="f17" fmla="+- f6 0 f5"/>
                                  <a:gd name="f18" fmla="*/ f13 f0 1"/>
                                  <a:gd name="f19" fmla="*/ f17 1 20"/>
                                  <a:gd name="f20" fmla="*/ f16 1 121"/>
                                  <a:gd name="f21" fmla="*/ 0 f17 1"/>
                                  <a:gd name="f22" fmla="*/ 0 f16 1"/>
                                  <a:gd name="f23" fmla="*/ 16 f17 1"/>
                                  <a:gd name="f24" fmla="*/ 72 f16 1"/>
                                  <a:gd name="f25" fmla="*/ 20 f17 1"/>
                                  <a:gd name="f26" fmla="*/ 121 f16 1"/>
                                  <a:gd name="f27" fmla="*/ 18 f17 1"/>
                                  <a:gd name="f28" fmla="*/ 112 f16 1"/>
                                  <a:gd name="f29" fmla="*/ 31 f16 1"/>
                                  <a:gd name="f30" fmla="*/ f18 1 f2"/>
                                  <a:gd name="f31" fmla="*/ f21 1 20"/>
                                  <a:gd name="f32" fmla="*/ f22 1 121"/>
                                  <a:gd name="f33" fmla="*/ f23 1 20"/>
                                  <a:gd name="f34" fmla="*/ f24 1 121"/>
                                  <a:gd name="f35" fmla="*/ f25 1 20"/>
                                  <a:gd name="f36" fmla="*/ f26 1 121"/>
                                  <a:gd name="f37" fmla="*/ f27 1 20"/>
                                  <a:gd name="f38" fmla="*/ f28 1 121"/>
                                  <a:gd name="f39" fmla="*/ f29 1 121"/>
                                  <a:gd name="f40" fmla="*/ 0 1 f19"/>
                                  <a:gd name="f41" fmla="*/ f6 1 f19"/>
                                  <a:gd name="f42" fmla="*/ 0 1 f20"/>
                                  <a:gd name="f43" fmla="*/ f7 1 f20"/>
                                  <a:gd name="f44" fmla="+- f30 0 f1"/>
                                  <a:gd name="f45" fmla="*/ f31 1 f19"/>
                                  <a:gd name="f46" fmla="*/ f32 1 f20"/>
                                  <a:gd name="f47" fmla="*/ f33 1 f19"/>
                                  <a:gd name="f48" fmla="*/ f34 1 f20"/>
                                  <a:gd name="f49" fmla="*/ f35 1 f19"/>
                                  <a:gd name="f50" fmla="*/ f36 1 f20"/>
                                  <a:gd name="f51" fmla="*/ f37 1 f19"/>
                                  <a:gd name="f52" fmla="*/ f38 1 f20"/>
                                  <a:gd name="f53" fmla="*/ f39 1 f20"/>
                                  <a:gd name="f54" fmla="*/ f40 f14 1"/>
                                  <a:gd name="f55" fmla="*/ f41 f14 1"/>
                                  <a:gd name="f56" fmla="*/ f43 f15 1"/>
                                  <a:gd name="f57" fmla="*/ f42 f15 1"/>
                                  <a:gd name="f58" fmla="*/ f45 f14 1"/>
                                  <a:gd name="f59" fmla="*/ f46 f15 1"/>
                                  <a:gd name="f60" fmla="*/ f47 f14 1"/>
                                  <a:gd name="f61" fmla="*/ f48 f15 1"/>
                                  <a:gd name="f62" fmla="*/ f49 f14 1"/>
                                  <a:gd name="f63" fmla="*/ f50 f15 1"/>
                                  <a:gd name="f64" fmla="*/ f51 f14 1"/>
                                  <a:gd name="f65" fmla="*/ f52 f15 1"/>
                                  <a:gd name="f66" fmla="*/ f53 f15 1"/>
                                </a:gdLst>
                                <a:ahLst/>
                                <a:cxnLst>
                                  <a:cxn ang="3cd4">
                                    <a:pos x="hc" y="t"/>
                                  </a:cxn>
                                  <a:cxn ang="0">
                                    <a:pos x="r" y="vc"/>
                                  </a:cxn>
                                  <a:cxn ang="cd4">
                                    <a:pos x="hc" y="b"/>
                                  </a:cxn>
                                  <a:cxn ang="cd2">
                                    <a:pos x="l" y="vc"/>
                                  </a:cxn>
                                  <a:cxn ang="f44">
                                    <a:pos x="f58" y="f59"/>
                                  </a:cxn>
                                  <a:cxn ang="f44">
                                    <a:pos x="f60" y="f61"/>
                                  </a:cxn>
                                  <a:cxn ang="f44">
                                    <a:pos x="f62" y="f63"/>
                                  </a:cxn>
                                  <a:cxn ang="f44">
                                    <a:pos x="f64" y="f65"/>
                                  </a:cxn>
                                  <a:cxn ang="f44">
                                    <a:pos x="f58" y="f66"/>
                                  </a:cxn>
                                  <a:cxn ang="f44">
                                    <a:pos x="f58" y="f59"/>
                                  </a:cxn>
                                </a:cxnLst>
                                <a:rect l="f54" t="f57" r="f55" b="f56"/>
                                <a:pathLst>
                                  <a:path w="20" h="121">
                                    <a:moveTo>
                                      <a:pt x="f5" y="f5"/>
                                    </a:moveTo>
                                    <a:lnTo>
                                      <a:pt x="f8" y="f9"/>
                                    </a:lnTo>
                                    <a:lnTo>
                                      <a:pt x="f6" y="f7"/>
                                    </a:lnTo>
                                    <a:lnTo>
                                      <a:pt x="f10" y="f11"/>
                                    </a:lnTo>
                                    <a:lnTo>
                                      <a:pt x="f5" y="f12"/>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2008691513" name="Forme libre 12"/>
                            <wps:cNvSpPr/>
                            <wps:spPr>
                              <a:xfrm>
                                <a:off x="84664" y="1443664"/>
                                <a:ext cx="668828" cy="2667469"/>
                              </a:xfrm>
                              <a:custGeom>
                                <a:avLst/>
                                <a:gdLst>
                                  <a:gd name="f0" fmla="val 10800000"/>
                                  <a:gd name="f1" fmla="val 5400000"/>
                                  <a:gd name="f2" fmla="val 180"/>
                                  <a:gd name="f3" fmla="val w"/>
                                  <a:gd name="f4" fmla="val h"/>
                                  <a:gd name="f5" fmla="val 0"/>
                                  <a:gd name="f6" fmla="val 158"/>
                                  <a:gd name="f7" fmla="val 643"/>
                                  <a:gd name="f8" fmla="val 11"/>
                                  <a:gd name="f9" fmla="val 46"/>
                                  <a:gd name="f10" fmla="val 22"/>
                                  <a:gd name="f11" fmla="val 129"/>
                                  <a:gd name="f12" fmla="val 36"/>
                                  <a:gd name="f13" fmla="val 211"/>
                                  <a:gd name="f14" fmla="val 55"/>
                                  <a:gd name="f15" fmla="val 301"/>
                                  <a:gd name="f16" fmla="val 76"/>
                                  <a:gd name="f17" fmla="val 389"/>
                                  <a:gd name="f18" fmla="val 103"/>
                                  <a:gd name="f19" fmla="val 476"/>
                                  <a:gd name="f20" fmla="val 123"/>
                                  <a:gd name="f21" fmla="val 533"/>
                                  <a:gd name="f22" fmla="val 144"/>
                                  <a:gd name="f23" fmla="val 588"/>
                                  <a:gd name="f24" fmla="val 155"/>
                                  <a:gd name="f25" fmla="val 632"/>
                                  <a:gd name="f26" fmla="val 142"/>
                                  <a:gd name="f27" fmla="val 608"/>
                                  <a:gd name="f28" fmla="val 118"/>
                                  <a:gd name="f29" fmla="val 544"/>
                                  <a:gd name="f30" fmla="val 95"/>
                                  <a:gd name="f31" fmla="val 478"/>
                                  <a:gd name="f32" fmla="val 69"/>
                                  <a:gd name="f33" fmla="val 391"/>
                                  <a:gd name="f34" fmla="val 47"/>
                                  <a:gd name="f35" fmla="val 302"/>
                                  <a:gd name="f36" fmla="val 29"/>
                                  <a:gd name="f37" fmla="val 212"/>
                                  <a:gd name="f38" fmla="val 13"/>
                                  <a:gd name="f39" fmla="val 107"/>
                                  <a:gd name="f40" fmla="+- 0 0 -90"/>
                                  <a:gd name="f41" fmla="*/ f3 1 158"/>
                                  <a:gd name="f42" fmla="*/ f4 1 643"/>
                                  <a:gd name="f43" fmla="+- f7 0 f5"/>
                                  <a:gd name="f44" fmla="+- f6 0 f5"/>
                                  <a:gd name="f45" fmla="*/ f40 f0 1"/>
                                  <a:gd name="f46" fmla="*/ f44 1 158"/>
                                  <a:gd name="f47" fmla="*/ f43 1 643"/>
                                  <a:gd name="f48" fmla="*/ 0 f44 1"/>
                                  <a:gd name="f49" fmla="*/ 0 f43 1"/>
                                  <a:gd name="f50" fmla="*/ 11 f44 1"/>
                                  <a:gd name="f51" fmla="*/ 46 f43 1"/>
                                  <a:gd name="f52" fmla="*/ 22 f44 1"/>
                                  <a:gd name="f53" fmla="*/ 129 f43 1"/>
                                  <a:gd name="f54" fmla="*/ 36 f44 1"/>
                                  <a:gd name="f55" fmla="*/ 211 f43 1"/>
                                  <a:gd name="f56" fmla="*/ 55 f44 1"/>
                                  <a:gd name="f57" fmla="*/ 301 f43 1"/>
                                  <a:gd name="f58" fmla="*/ 76 f44 1"/>
                                  <a:gd name="f59" fmla="*/ 389 f43 1"/>
                                  <a:gd name="f60" fmla="*/ 103 f44 1"/>
                                  <a:gd name="f61" fmla="*/ 476 f43 1"/>
                                  <a:gd name="f62" fmla="*/ 123 f44 1"/>
                                  <a:gd name="f63" fmla="*/ 533 f43 1"/>
                                  <a:gd name="f64" fmla="*/ 144 f44 1"/>
                                  <a:gd name="f65" fmla="*/ 588 f43 1"/>
                                  <a:gd name="f66" fmla="*/ 155 f44 1"/>
                                  <a:gd name="f67" fmla="*/ 632 f43 1"/>
                                  <a:gd name="f68" fmla="*/ 158 f44 1"/>
                                  <a:gd name="f69" fmla="*/ 643 f43 1"/>
                                  <a:gd name="f70" fmla="*/ 142 f44 1"/>
                                  <a:gd name="f71" fmla="*/ 608 f43 1"/>
                                  <a:gd name="f72" fmla="*/ 118 f44 1"/>
                                  <a:gd name="f73" fmla="*/ 544 f43 1"/>
                                  <a:gd name="f74" fmla="*/ 95 f44 1"/>
                                  <a:gd name="f75" fmla="*/ 478 f43 1"/>
                                  <a:gd name="f76" fmla="*/ 69 f44 1"/>
                                  <a:gd name="f77" fmla="*/ 391 f43 1"/>
                                  <a:gd name="f78" fmla="*/ 47 f44 1"/>
                                  <a:gd name="f79" fmla="*/ 302 f43 1"/>
                                  <a:gd name="f80" fmla="*/ 29 f44 1"/>
                                  <a:gd name="f81" fmla="*/ 212 f43 1"/>
                                  <a:gd name="f82" fmla="*/ 13 f44 1"/>
                                  <a:gd name="f83" fmla="*/ 107 f43 1"/>
                                  <a:gd name="f84" fmla="*/ f45 1 f2"/>
                                  <a:gd name="f85" fmla="*/ f48 1 158"/>
                                  <a:gd name="f86" fmla="*/ f49 1 643"/>
                                  <a:gd name="f87" fmla="*/ f50 1 158"/>
                                  <a:gd name="f88" fmla="*/ f51 1 643"/>
                                  <a:gd name="f89" fmla="*/ f52 1 158"/>
                                  <a:gd name="f90" fmla="*/ f53 1 643"/>
                                  <a:gd name="f91" fmla="*/ f54 1 158"/>
                                  <a:gd name="f92" fmla="*/ f55 1 643"/>
                                  <a:gd name="f93" fmla="*/ f56 1 158"/>
                                  <a:gd name="f94" fmla="*/ f57 1 643"/>
                                  <a:gd name="f95" fmla="*/ f58 1 158"/>
                                  <a:gd name="f96" fmla="*/ f59 1 643"/>
                                  <a:gd name="f97" fmla="*/ f60 1 158"/>
                                  <a:gd name="f98" fmla="*/ f61 1 643"/>
                                  <a:gd name="f99" fmla="*/ f62 1 158"/>
                                  <a:gd name="f100" fmla="*/ f63 1 643"/>
                                  <a:gd name="f101" fmla="*/ f64 1 158"/>
                                  <a:gd name="f102" fmla="*/ f65 1 643"/>
                                  <a:gd name="f103" fmla="*/ f66 1 158"/>
                                  <a:gd name="f104" fmla="*/ f67 1 643"/>
                                  <a:gd name="f105" fmla="*/ f68 1 158"/>
                                  <a:gd name="f106" fmla="*/ f69 1 643"/>
                                  <a:gd name="f107" fmla="*/ f70 1 158"/>
                                  <a:gd name="f108" fmla="*/ f71 1 643"/>
                                  <a:gd name="f109" fmla="*/ f72 1 158"/>
                                  <a:gd name="f110" fmla="*/ f73 1 643"/>
                                  <a:gd name="f111" fmla="*/ f74 1 158"/>
                                  <a:gd name="f112" fmla="*/ f75 1 643"/>
                                  <a:gd name="f113" fmla="*/ f76 1 158"/>
                                  <a:gd name="f114" fmla="*/ f77 1 643"/>
                                  <a:gd name="f115" fmla="*/ f78 1 158"/>
                                  <a:gd name="f116" fmla="*/ f79 1 643"/>
                                  <a:gd name="f117" fmla="*/ f80 1 158"/>
                                  <a:gd name="f118" fmla="*/ f81 1 643"/>
                                  <a:gd name="f119" fmla="*/ f82 1 158"/>
                                  <a:gd name="f120" fmla="*/ f83 1 643"/>
                                  <a:gd name="f121" fmla="*/ 0 1 f46"/>
                                  <a:gd name="f122" fmla="*/ f6 1 f46"/>
                                  <a:gd name="f123" fmla="*/ 0 1 f47"/>
                                  <a:gd name="f124" fmla="*/ f7 1 f47"/>
                                  <a:gd name="f125" fmla="+- f84 0 f1"/>
                                  <a:gd name="f126" fmla="*/ f85 1 f46"/>
                                  <a:gd name="f127" fmla="*/ f86 1 f47"/>
                                  <a:gd name="f128" fmla="*/ f87 1 f46"/>
                                  <a:gd name="f129" fmla="*/ f88 1 f47"/>
                                  <a:gd name="f130" fmla="*/ f89 1 f46"/>
                                  <a:gd name="f131" fmla="*/ f90 1 f47"/>
                                  <a:gd name="f132" fmla="*/ f91 1 f46"/>
                                  <a:gd name="f133" fmla="*/ f92 1 f47"/>
                                  <a:gd name="f134" fmla="*/ f93 1 f46"/>
                                  <a:gd name="f135" fmla="*/ f94 1 f47"/>
                                  <a:gd name="f136" fmla="*/ f95 1 f46"/>
                                  <a:gd name="f137" fmla="*/ f96 1 f47"/>
                                  <a:gd name="f138" fmla="*/ f97 1 f46"/>
                                  <a:gd name="f139" fmla="*/ f98 1 f47"/>
                                  <a:gd name="f140" fmla="*/ f99 1 f46"/>
                                  <a:gd name="f141" fmla="*/ f100 1 f47"/>
                                  <a:gd name="f142" fmla="*/ f101 1 f46"/>
                                  <a:gd name="f143" fmla="*/ f102 1 f47"/>
                                  <a:gd name="f144" fmla="*/ f103 1 f46"/>
                                  <a:gd name="f145" fmla="*/ f104 1 f47"/>
                                  <a:gd name="f146" fmla="*/ f105 1 f46"/>
                                  <a:gd name="f147" fmla="*/ f106 1 f47"/>
                                  <a:gd name="f148" fmla="*/ f107 1 f46"/>
                                  <a:gd name="f149" fmla="*/ f108 1 f47"/>
                                  <a:gd name="f150" fmla="*/ f109 1 f46"/>
                                  <a:gd name="f151" fmla="*/ f110 1 f47"/>
                                  <a:gd name="f152" fmla="*/ f111 1 f46"/>
                                  <a:gd name="f153" fmla="*/ f112 1 f47"/>
                                  <a:gd name="f154" fmla="*/ f113 1 f46"/>
                                  <a:gd name="f155" fmla="*/ f114 1 f47"/>
                                  <a:gd name="f156" fmla="*/ f115 1 f46"/>
                                  <a:gd name="f157" fmla="*/ f116 1 f47"/>
                                  <a:gd name="f158" fmla="*/ f117 1 f46"/>
                                  <a:gd name="f159" fmla="*/ f118 1 f47"/>
                                  <a:gd name="f160" fmla="*/ f119 1 f46"/>
                                  <a:gd name="f161" fmla="*/ f120 1 f47"/>
                                  <a:gd name="f162" fmla="*/ f121 f41 1"/>
                                  <a:gd name="f163" fmla="*/ f122 f41 1"/>
                                  <a:gd name="f164" fmla="*/ f124 f42 1"/>
                                  <a:gd name="f165" fmla="*/ f123 f42 1"/>
                                  <a:gd name="f166" fmla="*/ f126 f41 1"/>
                                  <a:gd name="f167" fmla="*/ f127 f42 1"/>
                                  <a:gd name="f168" fmla="*/ f128 f41 1"/>
                                  <a:gd name="f169" fmla="*/ f129 f42 1"/>
                                  <a:gd name="f170" fmla="*/ f130 f41 1"/>
                                  <a:gd name="f171" fmla="*/ f131 f42 1"/>
                                  <a:gd name="f172" fmla="*/ f132 f41 1"/>
                                  <a:gd name="f173" fmla="*/ f133 f42 1"/>
                                  <a:gd name="f174" fmla="*/ f134 f41 1"/>
                                  <a:gd name="f175" fmla="*/ f135 f42 1"/>
                                  <a:gd name="f176" fmla="*/ f136 f41 1"/>
                                  <a:gd name="f177" fmla="*/ f137 f42 1"/>
                                  <a:gd name="f178" fmla="*/ f138 f41 1"/>
                                  <a:gd name="f179" fmla="*/ f139 f42 1"/>
                                  <a:gd name="f180" fmla="*/ f140 f41 1"/>
                                  <a:gd name="f181" fmla="*/ f141 f42 1"/>
                                  <a:gd name="f182" fmla="*/ f142 f41 1"/>
                                  <a:gd name="f183" fmla="*/ f143 f42 1"/>
                                  <a:gd name="f184" fmla="*/ f144 f41 1"/>
                                  <a:gd name="f185" fmla="*/ f145 f42 1"/>
                                  <a:gd name="f186" fmla="*/ f146 f41 1"/>
                                  <a:gd name="f187" fmla="*/ f147 f42 1"/>
                                  <a:gd name="f188" fmla="*/ f148 f41 1"/>
                                  <a:gd name="f189" fmla="*/ f149 f42 1"/>
                                  <a:gd name="f190" fmla="*/ f150 f41 1"/>
                                  <a:gd name="f191" fmla="*/ f151 f42 1"/>
                                  <a:gd name="f192" fmla="*/ f152 f41 1"/>
                                  <a:gd name="f193" fmla="*/ f153 f42 1"/>
                                  <a:gd name="f194" fmla="*/ f154 f41 1"/>
                                  <a:gd name="f195" fmla="*/ f155 f42 1"/>
                                  <a:gd name="f196" fmla="*/ f156 f41 1"/>
                                  <a:gd name="f197" fmla="*/ f157 f42 1"/>
                                  <a:gd name="f198" fmla="*/ f158 f41 1"/>
                                  <a:gd name="f199" fmla="*/ f159 f42 1"/>
                                  <a:gd name="f200" fmla="*/ f160 f41 1"/>
                                  <a:gd name="f201" fmla="*/ f161 f42 1"/>
                                </a:gdLst>
                                <a:ahLst/>
                                <a:cxnLst>
                                  <a:cxn ang="3cd4">
                                    <a:pos x="hc" y="t"/>
                                  </a:cxn>
                                  <a:cxn ang="0">
                                    <a:pos x="r" y="vc"/>
                                  </a:cxn>
                                  <a:cxn ang="cd4">
                                    <a:pos x="hc" y="b"/>
                                  </a:cxn>
                                  <a:cxn ang="cd2">
                                    <a:pos x="l" y="vc"/>
                                  </a:cxn>
                                  <a:cxn ang="f125">
                                    <a:pos x="f166" y="f167"/>
                                  </a:cxn>
                                  <a:cxn ang="f125">
                                    <a:pos x="f168" y="f169"/>
                                  </a:cxn>
                                  <a:cxn ang="f125">
                                    <a:pos x="f170" y="f171"/>
                                  </a:cxn>
                                  <a:cxn ang="f125">
                                    <a:pos x="f172" y="f173"/>
                                  </a:cxn>
                                  <a:cxn ang="f125">
                                    <a:pos x="f174" y="f175"/>
                                  </a:cxn>
                                  <a:cxn ang="f125">
                                    <a:pos x="f176" y="f177"/>
                                  </a:cxn>
                                  <a:cxn ang="f125">
                                    <a:pos x="f178" y="f179"/>
                                  </a:cxn>
                                  <a:cxn ang="f125">
                                    <a:pos x="f180" y="f181"/>
                                  </a:cxn>
                                  <a:cxn ang="f125">
                                    <a:pos x="f182" y="f183"/>
                                  </a:cxn>
                                  <a:cxn ang="f125">
                                    <a:pos x="f184" y="f185"/>
                                  </a:cxn>
                                  <a:cxn ang="f125">
                                    <a:pos x="f186" y="f187"/>
                                  </a:cxn>
                                  <a:cxn ang="f125">
                                    <a:pos x="f188" y="f189"/>
                                  </a:cxn>
                                  <a:cxn ang="f125">
                                    <a:pos x="f190" y="f191"/>
                                  </a:cxn>
                                  <a:cxn ang="f125">
                                    <a:pos x="f192" y="f193"/>
                                  </a:cxn>
                                  <a:cxn ang="f125">
                                    <a:pos x="f194" y="f195"/>
                                  </a:cxn>
                                  <a:cxn ang="f125">
                                    <a:pos x="f196" y="f197"/>
                                  </a:cxn>
                                  <a:cxn ang="f125">
                                    <a:pos x="f198" y="f199"/>
                                  </a:cxn>
                                  <a:cxn ang="f125">
                                    <a:pos x="f200" y="f201"/>
                                  </a:cxn>
                                  <a:cxn ang="f125">
                                    <a:pos x="f166" y="f167"/>
                                  </a:cxn>
                                </a:cxnLst>
                                <a:rect l="f162" t="f165" r="f163" b="f164"/>
                                <a:pathLst>
                                  <a:path w="158" h="643">
                                    <a:moveTo>
                                      <a:pt x="f5" y="f5"/>
                                    </a:moveTo>
                                    <a:lnTo>
                                      <a:pt x="f8" y="f9"/>
                                    </a:lnTo>
                                    <a:lnTo>
                                      <a:pt x="f10" y="f11"/>
                                    </a:lnTo>
                                    <a:lnTo>
                                      <a:pt x="f12" y="f13"/>
                                    </a:lnTo>
                                    <a:lnTo>
                                      <a:pt x="f14" y="f15"/>
                                    </a:lnTo>
                                    <a:lnTo>
                                      <a:pt x="f16" y="f17"/>
                                    </a:lnTo>
                                    <a:lnTo>
                                      <a:pt x="f18" y="f19"/>
                                    </a:lnTo>
                                    <a:lnTo>
                                      <a:pt x="f20" y="f21"/>
                                    </a:lnTo>
                                    <a:lnTo>
                                      <a:pt x="f22" y="f23"/>
                                    </a:lnTo>
                                    <a:lnTo>
                                      <a:pt x="f24" y="f25"/>
                                    </a:lnTo>
                                    <a:lnTo>
                                      <a:pt x="f6" y="f7"/>
                                    </a:lnTo>
                                    <a:lnTo>
                                      <a:pt x="f26" y="f27"/>
                                    </a:lnTo>
                                    <a:lnTo>
                                      <a:pt x="f28" y="f29"/>
                                    </a:lnTo>
                                    <a:lnTo>
                                      <a:pt x="f30" y="f31"/>
                                    </a:lnTo>
                                    <a:lnTo>
                                      <a:pt x="f32" y="f33"/>
                                    </a:lnTo>
                                    <a:lnTo>
                                      <a:pt x="f34" y="f35"/>
                                    </a:lnTo>
                                    <a:lnTo>
                                      <a:pt x="f36" y="f37"/>
                                    </a:lnTo>
                                    <a:lnTo>
                                      <a:pt x="f38" y="f39"/>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311911303" name="Forme libre 13"/>
                            <wps:cNvSpPr/>
                            <wps:spPr>
                              <a:xfrm>
                                <a:off x="787353" y="4090386"/>
                                <a:ext cx="139692" cy="294546"/>
                              </a:xfrm>
                              <a:custGeom>
                                <a:avLst/>
                                <a:gdLst>
                                  <a:gd name="f0" fmla="val 10800000"/>
                                  <a:gd name="f1" fmla="val 5400000"/>
                                  <a:gd name="f2" fmla="val 180"/>
                                  <a:gd name="f3" fmla="val w"/>
                                  <a:gd name="f4" fmla="val h"/>
                                  <a:gd name="f5" fmla="val 0"/>
                                  <a:gd name="f6" fmla="val 33"/>
                                  <a:gd name="f7" fmla="val 71"/>
                                  <a:gd name="f8" fmla="val 24"/>
                                  <a:gd name="f9" fmla="val 11"/>
                                  <a:gd name="f10" fmla="val 36"/>
                                  <a:gd name="f11" fmla="+- 0 0 -90"/>
                                  <a:gd name="f12" fmla="*/ f3 1 33"/>
                                  <a:gd name="f13" fmla="*/ f4 1 71"/>
                                  <a:gd name="f14" fmla="+- f7 0 f5"/>
                                  <a:gd name="f15" fmla="+- f6 0 f5"/>
                                  <a:gd name="f16" fmla="*/ f11 f0 1"/>
                                  <a:gd name="f17" fmla="*/ f15 1 33"/>
                                  <a:gd name="f18" fmla="*/ f14 1 71"/>
                                  <a:gd name="f19" fmla="*/ 0 f15 1"/>
                                  <a:gd name="f20" fmla="*/ 0 f14 1"/>
                                  <a:gd name="f21" fmla="*/ 33 f15 1"/>
                                  <a:gd name="f22" fmla="*/ 71 f14 1"/>
                                  <a:gd name="f23" fmla="*/ 24 f15 1"/>
                                  <a:gd name="f24" fmla="*/ 11 f15 1"/>
                                  <a:gd name="f25" fmla="*/ 36 f14 1"/>
                                  <a:gd name="f26" fmla="*/ f16 1 f2"/>
                                  <a:gd name="f27" fmla="*/ f19 1 33"/>
                                  <a:gd name="f28" fmla="*/ f20 1 71"/>
                                  <a:gd name="f29" fmla="*/ f21 1 33"/>
                                  <a:gd name="f30" fmla="*/ f22 1 71"/>
                                  <a:gd name="f31" fmla="*/ f23 1 33"/>
                                  <a:gd name="f32" fmla="*/ f24 1 33"/>
                                  <a:gd name="f33" fmla="*/ f25 1 71"/>
                                  <a:gd name="f34" fmla="*/ 0 1 f17"/>
                                  <a:gd name="f35" fmla="*/ f6 1 f17"/>
                                  <a:gd name="f36" fmla="*/ 0 1 f18"/>
                                  <a:gd name="f37" fmla="*/ f7 1 f18"/>
                                  <a:gd name="f38" fmla="+- f26 0 f1"/>
                                  <a:gd name="f39" fmla="*/ f27 1 f17"/>
                                  <a:gd name="f40" fmla="*/ f28 1 f18"/>
                                  <a:gd name="f41" fmla="*/ f29 1 f17"/>
                                  <a:gd name="f42" fmla="*/ f30 1 f18"/>
                                  <a:gd name="f43" fmla="*/ f31 1 f17"/>
                                  <a:gd name="f44" fmla="*/ f32 1 f17"/>
                                  <a:gd name="f45" fmla="*/ f33 1 f18"/>
                                  <a:gd name="f46" fmla="*/ f34 f12 1"/>
                                  <a:gd name="f47" fmla="*/ f35 f12 1"/>
                                  <a:gd name="f48" fmla="*/ f37 f13 1"/>
                                  <a:gd name="f49" fmla="*/ f36 f13 1"/>
                                  <a:gd name="f50" fmla="*/ f39 f12 1"/>
                                  <a:gd name="f51" fmla="*/ f40 f13 1"/>
                                  <a:gd name="f52" fmla="*/ f41 f12 1"/>
                                  <a:gd name="f53" fmla="*/ f42 f13 1"/>
                                  <a:gd name="f54" fmla="*/ f43 f12 1"/>
                                  <a:gd name="f55" fmla="*/ f44 f12 1"/>
                                  <a:gd name="f56" fmla="*/ f45 f13 1"/>
                                </a:gdLst>
                                <a:ahLst/>
                                <a:cxnLst>
                                  <a:cxn ang="3cd4">
                                    <a:pos x="hc" y="t"/>
                                  </a:cxn>
                                  <a:cxn ang="0">
                                    <a:pos x="r" y="vc"/>
                                  </a:cxn>
                                  <a:cxn ang="cd4">
                                    <a:pos x="hc" y="b"/>
                                  </a:cxn>
                                  <a:cxn ang="cd2">
                                    <a:pos x="l" y="vc"/>
                                  </a:cxn>
                                  <a:cxn ang="f38">
                                    <a:pos x="f50" y="f51"/>
                                  </a:cxn>
                                  <a:cxn ang="f38">
                                    <a:pos x="f52" y="f53"/>
                                  </a:cxn>
                                  <a:cxn ang="f38">
                                    <a:pos x="f54" y="f53"/>
                                  </a:cxn>
                                  <a:cxn ang="f38">
                                    <a:pos x="f55" y="f56"/>
                                  </a:cxn>
                                  <a:cxn ang="f38">
                                    <a:pos x="f50" y="f51"/>
                                  </a:cxn>
                                </a:cxnLst>
                                <a:rect l="f46" t="f49" r="f47" b="f48"/>
                                <a:pathLst>
                                  <a:path w="33" h="71">
                                    <a:moveTo>
                                      <a:pt x="f5" y="f5"/>
                                    </a:moveTo>
                                    <a:lnTo>
                                      <a:pt x="f6" y="f7"/>
                                    </a:lnTo>
                                    <a:lnTo>
                                      <a:pt x="f8" y="f7"/>
                                    </a:lnTo>
                                    <a:lnTo>
                                      <a:pt x="f9" y="f10"/>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819727635" name="Forme libre 14"/>
                            <wps:cNvSpPr/>
                            <wps:spPr>
                              <a:xfrm>
                                <a:off x="67730" y="1240393"/>
                                <a:ext cx="63495" cy="394106"/>
                              </a:xfrm>
                              <a:custGeom>
                                <a:avLst/>
                                <a:gdLst>
                                  <a:gd name="f0" fmla="val 10800000"/>
                                  <a:gd name="f1" fmla="val 5400000"/>
                                  <a:gd name="f2" fmla="val 180"/>
                                  <a:gd name="f3" fmla="val w"/>
                                  <a:gd name="f4" fmla="val h"/>
                                  <a:gd name="f5" fmla="val 0"/>
                                  <a:gd name="f6" fmla="val 15"/>
                                  <a:gd name="f7" fmla="val 95"/>
                                  <a:gd name="f8" fmla="val 8"/>
                                  <a:gd name="f9" fmla="val 37"/>
                                  <a:gd name="f10" fmla="val 41"/>
                                  <a:gd name="f11" fmla="val 4"/>
                                  <a:gd name="f12" fmla="val 49"/>
                                  <a:gd name="f13" fmla="+- 0 0 -90"/>
                                  <a:gd name="f14" fmla="*/ f3 1 15"/>
                                  <a:gd name="f15" fmla="*/ f4 1 95"/>
                                  <a:gd name="f16" fmla="+- f7 0 f5"/>
                                  <a:gd name="f17" fmla="+- f6 0 f5"/>
                                  <a:gd name="f18" fmla="*/ f13 f0 1"/>
                                  <a:gd name="f19" fmla="*/ f17 1 15"/>
                                  <a:gd name="f20" fmla="*/ f16 1 95"/>
                                  <a:gd name="f21" fmla="*/ 0 f17 1"/>
                                  <a:gd name="f22" fmla="*/ 0 f16 1"/>
                                  <a:gd name="f23" fmla="*/ 8 f17 1"/>
                                  <a:gd name="f24" fmla="*/ 37 f16 1"/>
                                  <a:gd name="f25" fmla="*/ 41 f16 1"/>
                                  <a:gd name="f26" fmla="*/ 15 f17 1"/>
                                  <a:gd name="f27" fmla="*/ 95 f16 1"/>
                                  <a:gd name="f28" fmla="*/ 4 f17 1"/>
                                  <a:gd name="f29" fmla="*/ 49 f16 1"/>
                                  <a:gd name="f30" fmla="*/ f18 1 f2"/>
                                  <a:gd name="f31" fmla="*/ f21 1 15"/>
                                  <a:gd name="f32" fmla="*/ f22 1 95"/>
                                  <a:gd name="f33" fmla="*/ f23 1 15"/>
                                  <a:gd name="f34" fmla="*/ f24 1 95"/>
                                  <a:gd name="f35" fmla="*/ f25 1 95"/>
                                  <a:gd name="f36" fmla="*/ f26 1 15"/>
                                  <a:gd name="f37" fmla="*/ f27 1 95"/>
                                  <a:gd name="f38" fmla="*/ f28 1 15"/>
                                  <a:gd name="f39" fmla="*/ f29 1 95"/>
                                  <a:gd name="f40" fmla="*/ 0 1 f19"/>
                                  <a:gd name="f41" fmla="*/ f6 1 f19"/>
                                  <a:gd name="f42" fmla="*/ 0 1 f20"/>
                                  <a:gd name="f43" fmla="*/ f7 1 f20"/>
                                  <a:gd name="f44" fmla="+- f30 0 f1"/>
                                  <a:gd name="f45" fmla="*/ f31 1 f19"/>
                                  <a:gd name="f46" fmla="*/ f32 1 f20"/>
                                  <a:gd name="f47" fmla="*/ f33 1 f19"/>
                                  <a:gd name="f48" fmla="*/ f34 1 f20"/>
                                  <a:gd name="f49" fmla="*/ f35 1 f20"/>
                                  <a:gd name="f50" fmla="*/ f36 1 f19"/>
                                  <a:gd name="f51" fmla="*/ f37 1 f20"/>
                                  <a:gd name="f52" fmla="*/ f38 1 f19"/>
                                  <a:gd name="f53" fmla="*/ f39 1 f20"/>
                                  <a:gd name="f54" fmla="*/ f40 f14 1"/>
                                  <a:gd name="f55" fmla="*/ f41 f14 1"/>
                                  <a:gd name="f56" fmla="*/ f43 f15 1"/>
                                  <a:gd name="f57" fmla="*/ f42 f15 1"/>
                                  <a:gd name="f58" fmla="*/ f45 f14 1"/>
                                  <a:gd name="f59" fmla="*/ f46 f15 1"/>
                                  <a:gd name="f60" fmla="*/ f47 f14 1"/>
                                  <a:gd name="f61" fmla="*/ f48 f15 1"/>
                                  <a:gd name="f62" fmla="*/ f49 f15 1"/>
                                  <a:gd name="f63" fmla="*/ f50 f14 1"/>
                                  <a:gd name="f64" fmla="*/ f51 f15 1"/>
                                  <a:gd name="f65" fmla="*/ f52 f14 1"/>
                                  <a:gd name="f66" fmla="*/ f53 f15 1"/>
                                </a:gdLst>
                                <a:ahLst/>
                                <a:cxnLst>
                                  <a:cxn ang="3cd4">
                                    <a:pos x="hc" y="t"/>
                                  </a:cxn>
                                  <a:cxn ang="0">
                                    <a:pos x="r" y="vc"/>
                                  </a:cxn>
                                  <a:cxn ang="cd4">
                                    <a:pos x="hc" y="b"/>
                                  </a:cxn>
                                  <a:cxn ang="cd2">
                                    <a:pos x="l" y="vc"/>
                                  </a:cxn>
                                  <a:cxn ang="f44">
                                    <a:pos x="f58" y="f59"/>
                                  </a:cxn>
                                  <a:cxn ang="f44">
                                    <a:pos x="f60" y="f61"/>
                                  </a:cxn>
                                  <a:cxn ang="f44">
                                    <a:pos x="f60" y="f62"/>
                                  </a:cxn>
                                  <a:cxn ang="f44">
                                    <a:pos x="f63" y="f64"/>
                                  </a:cxn>
                                  <a:cxn ang="f44">
                                    <a:pos x="f65" y="f66"/>
                                  </a:cxn>
                                  <a:cxn ang="f44">
                                    <a:pos x="f58" y="f59"/>
                                  </a:cxn>
                                </a:cxnLst>
                                <a:rect l="f54" t="f57" r="f55" b="f56"/>
                                <a:pathLst>
                                  <a:path w="15" h="95">
                                    <a:moveTo>
                                      <a:pt x="f5" y="f5"/>
                                    </a:moveTo>
                                    <a:lnTo>
                                      <a:pt x="f8" y="f9"/>
                                    </a:lnTo>
                                    <a:lnTo>
                                      <a:pt x="f8" y="f10"/>
                                    </a:lnTo>
                                    <a:lnTo>
                                      <a:pt x="f6" y="f7"/>
                                    </a:lnTo>
                                    <a:lnTo>
                                      <a:pt x="f11" y="f12"/>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821644690" name="Forme libre 15"/>
                            <wps:cNvSpPr/>
                            <wps:spPr>
                              <a:xfrm>
                                <a:off x="630726" y="0"/>
                                <a:ext cx="1701707" cy="3244099"/>
                              </a:xfrm>
                              <a:custGeom>
                                <a:avLst/>
                                <a:gdLst>
                                  <a:gd name="f0" fmla="val 10800000"/>
                                  <a:gd name="f1" fmla="val 5400000"/>
                                  <a:gd name="f2" fmla="val 180"/>
                                  <a:gd name="f3" fmla="val w"/>
                                  <a:gd name="f4" fmla="val h"/>
                                  <a:gd name="f5" fmla="val 0"/>
                                  <a:gd name="f6" fmla="val 402"/>
                                  <a:gd name="f7" fmla="val 782"/>
                                  <a:gd name="f8" fmla="val 1"/>
                                  <a:gd name="f9" fmla="val 363"/>
                                  <a:gd name="f10" fmla="val 39"/>
                                  <a:gd name="f11" fmla="val 325"/>
                                  <a:gd name="f12" fmla="val 79"/>
                                  <a:gd name="f13" fmla="val 290"/>
                                  <a:gd name="f14" fmla="val 121"/>
                                  <a:gd name="f15" fmla="val 255"/>
                                  <a:gd name="f16" fmla="val 164"/>
                                  <a:gd name="f17" fmla="val 211"/>
                                  <a:gd name="f18" fmla="val 222"/>
                                  <a:gd name="f19" fmla="val 171"/>
                                  <a:gd name="f20" fmla="val 284"/>
                                  <a:gd name="f21" fmla="val 133"/>
                                  <a:gd name="f22" fmla="val 346"/>
                                  <a:gd name="f23" fmla="val 100"/>
                                  <a:gd name="f24" fmla="val 411"/>
                                  <a:gd name="f25" fmla="val 71"/>
                                  <a:gd name="f26" fmla="val 478"/>
                                  <a:gd name="f27" fmla="val 45"/>
                                  <a:gd name="f28" fmla="val 546"/>
                                  <a:gd name="f29" fmla="val 27"/>
                                  <a:gd name="f30" fmla="val 617"/>
                                  <a:gd name="f31" fmla="val 13"/>
                                  <a:gd name="f32" fmla="val 689"/>
                                  <a:gd name="f33" fmla="val 7"/>
                                  <a:gd name="f34" fmla="val 761"/>
                                  <a:gd name="f35" fmla="val 765"/>
                                  <a:gd name="f36" fmla="val 688"/>
                                  <a:gd name="f37" fmla="val 21"/>
                                  <a:gd name="f38" fmla="val 616"/>
                                  <a:gd name="f39" fmla="val 40"/>
                                  <a:gd name="f40" fmla="val 545"/>
                                  <a:gd name="f41" fmla="val 66"/>
                                  <a:gd name="f42" fmla="val 475"/>
                                  <a:gd name="f43" fmla="val 95"/>
                                  <a:gd name="f44" fmla="val 409"/>
                                  <a:gd name="f45" fmla="val 130"/>
                                  <a:gd name="f46" fmla="val 343"/>
                                  <a:gd name="f47" fmla="val 167"/>
                                  <a:gd name="f48" fmla="val 281"/>
                                  <a:gd name="f49" fmla="val 209"/>
                                  <a:gd name="f50" fmla="val 220"/>
                                  <a:gd name="f51" fmla="val 253"/>
                                  <a:gd name="f52" fmla="val 163"/>
                                  <a:gd name="f53" fmla="val 287"/>
                                  <a:gd name="f54" fmla="val 120"/>
                                  <a:gd name="f55" fmla="val 324"/>
                                  <a:gd name="f56" fmla="val 78"/>
                                  <a:gd name="f57" fmla="val 362"/>
                                  <a:gd name="f58" fmla="val 38"/>
                                  <a:gd name="f59" fmla="+- 0 0 -90"/>
                                  <a:gd name="f60" fmla="*/ f3 1 402"/>
                                  <a:gd name="f61" fmla="*/ f4 1 782"/>
                                  <a:gd name="f62" fmla="+- f7 0 f5"/>
                                  <a:gd name="f63" fmla="+- f6 0 f5"/>
                                  <a:gd name="f64" fmla="*/ f59 f0 1"/>
                                  <a:gd name="f65" fmla="*/ f63 1 402"/>
                                  <a:gd name="f66" fmla="*/ f62 1 782"/>
                                  <a:gd name="f67" fmla="*/ 402 f63 1"/>
                                  <a:gd name="f68" fmla="*/ 0 f62 1"/>
                                  <a:gd name="f69" fmla="*/ 1 f62 1"/>
                                  <a:gd name="f70" fmla="*/ 363 f63 1"/>
                                  <a:gd name="f71" fmla="*/ 39 f62 1"/>
                                  <a:gd name="f72" fmla="*/ 325 f63 1"/>
                                  <a:gd name="f73" fmla="*/ 79 f62 1"/>
                                  <a:gd name="f74" fmla="*/ 290 f63 1"/>
                                  <a:gd name="f75" fmla="*/ 121 f62 1"/>
                                  <a:gd name="f76" fmla="*/ 255 f63 1"/>
                                  <a:gd name="f77" fmla="*/ 164 f62 1"/>
                                  <a:gd name="f78" fmla="*/ 211 f63 1"/>
                                  <a:gd name="f79" fmla="*/ 222 f62 1"/>
                                  <a:gd name="f80" fmla="*/ 171 f63 1"/>
                                  <a:gd name="f81" fmla="*/ 284 f62 1"/>
                                  <a:gd name="f82" fmla="*/ 133 f63 1"/>
                                  <a:gd name="f83" fmla="*/ 346 f62 1"/>
                                  <a:gd name="f84" fmla="*/ 100 f63 1"/>
                                  <a:gd name="f85" fmla="*/ 411 f62 1"/>
                                  <a:gd name="f86" fmla="*/ 71 f63 1"/>
                                  <a:gd name="f87" fmla="*/ 478 f62 1"/>
                                  <a:gd name="f88" fmla="*/ 45 f63 1"/>
                                  <a:gd name="f89" fmla="*/ 546 f62 1"/>
                                  <a:gd name="f90" fmla="*/ 27 f63 1"/>
                                  <a:gd name="f91" fmla="*/ 617 f62 1"/>
                                  <a:gd name="f92" fmla="*/ 13 f63 1"/>
                                  <a:gd name="f93" fmla="*/ 689 f62 1"/>
                                  <a:gd name="f94" fmla="*/ 7 f63 1"/>
                                  <a:gd name="f95" fmla="*/ 761 f62 1"/>
                                  <a:gd name="f96" fmla="*/ 782 f62 1"/>
                                  <a:gd name="f97" fmla="*/ 0 f63 1"/>
                                  <a:gd name="f98" fmla="*/ 765 f62 1"/>
                                  <a:gd name="f99" fmla="*/ 1 f63 1"/>
                                  <a:gd name="f100" fmla="*/ 688 f62 1"/>
                                  <a:gd name="f101" fmla="*/ 21 f63 1"/>
                                  <a:gd name="f102" fmla="*/ 616 f62 1"/>
                                  <a:gd name="f103" fmla="*/ 40 f63 1"/>
                                  <a:gd name="f104" fmla="*/ 545 f62 1"/>
                                  <a:gd name="f105" fmla="*/ 66 f63 1"/>
                                  <a:gd name="f106" fmla="*/ 475 f62 1"/>
                                  <a:gd name="f107" fmla="*/ 95 f63 1"/>
                                  <a:gd name="f108" fmla="*/ 409 f62 1"/>
                                  <a:gd name="f109" fmla="*/ 130 f63 1"/>
                                  <a:gd name="f110" fmla="*/ 343 f62 1"/>
                                  <a:gd name="f111" fmla="*/ 167 f63 1"/>
                                  <a:gd name="f112" fmla="*/ 281 f62 1"/>
                                  <a:gd name="f113" fmla="*/ 209 f63 1"/>
                                  <a:gd name="f114" fmla="*/ 220 f62 1"/>
                                  <a:gd name="f115" fmla="*/ 253 f63 1"/>
                                  <a:gd name="f116" fmla="*/ 163 f62 1"/>
                                  <a:gd name="f117" fmla="*/ 287 f63 1"/>
                                  <a:gd name="f118" fmla="*/ 120 f62 1"/>
                                  <a:gd name="f119" fmla="*/ 324 f63 1"/>
                                  <a:gd name="f120" fmla="*/ 78 f62 1"/>
                                  <a:gd name="f121" fmla="*/ 362 f63 1"/>
                                  <a:gd name="f122" fmla="*/ 38 f62 1"/>
                                  <a:gd name="f123" fmla="*/ f64 1 f2"/>
                                  <a:gd name="f124" fmla="*/ f67 1 402"/>
                                  <a:gd name="f125" fmla="*/ f68 1 782"/>
                                  <a:gd name="f126" fmla="*/ f69 1 782"/>
                                  <a:gd name="f127" fmla="*/ f70 1 402"/>
                                  <a:gd name="f128" fmla="*/ f71 1 782"/>
                                  <a:gd name="f129" fmla="*/ f72 1 402"/>
                                  <a:gd name="f130" fmla="*/ f73 1 782"/>
                                  <a:gd name="f131" fmla="*/ f74 1 402"/>
                                  <a:gd name="f132" fmla="*/ f75 1 782"/>
                                  <a:gd name="f133" fmla="*/ f76 1 402"/>
                                  <a:gd name="f134" fmla="*/ f77 1 782"/>
                                  <a:gd name="f135" fmla="*/ f78 1 402"/>
                                  <a:gd name="f136" fmla="*/ f79 1 782"/>
                                  <a:gd name="f137" fmla="*/ f80 1 402"/>
                                  <a:gd name="f138" fmla="*/ f81 1 782"/>
                                  <a:gd name="f139" fmla="*/ f82 1 402"/>
                                  <a:gd name="f140" fmla="*/ f83 1 782"/>
                                  <a:gd name="f141" fmla="*/ f84 1 402"/>
                                  <a:gd name="f142" fmla="*/ f85 1 782"/>
                                  <a:gd name="f143" fmla="*/ f86 1 402"/>
                                  <a:gd name="f144" fmla="*/ f87 1 782"/>
                                  <a:gd name="f145" fmla="*/ f88 1 402"/>
                                  <a:gd name="f146" fmla="*/ f89 1 782"/>
                                  <a:gd name="f147" fmla="*/ f90 1 402"/>
                                  <a:gd name="f148" fmla="*/ f91 1 782"/>
                                  <a:gd name="f149" fmla="*/ f92 1 402"/>
                                  <a:gd name="f150" fmla="*/ f93 1 782"/>
                                  <a:gd name="f151" fmla="*/ f94 1 402"/>
                                  <a:gd name="f152" fmla="*/ f95 1 782"/>
                                  <a:gd name="f153" fmla="*/ f96 1 782"/>
                                  <a:gd name="f154" fmla="*/ f97 1 402"/>
                                  <a:gd name="f155" fmla="*/ f98 1 782"/>
                                  <a:gd name="f156" fmla="*/ f99 1 402"/>
                                  <a:gd name="f157" fmla="*/ f100 1 782"/>
                                  <a:gd name="f158" fmla="*/ f101 1 402"/>
                                  <a:gd name="f159" fmla="*/ f102 1 782"/>
                                  <a:gd name="f160" fmla="*/ f103 1 402"/>
                                  <a:gd name="f161" fmla="*/ f104 1 782"/>
                                  <a:gd name="f162" fmla="*/ f105 1 402"/>
                                  <a:gd name="f163" fmla="*/ f106 1 782"/>
                                  <a:gd name="f164" fmla="*/ f107 1 402"/>
                                  <a:gd name="f165" fmla="*/ f108 1 782"/>
                                  <a:gd name="f166" fmla="*/ f109 1 402"/>
                                  <a:gd name="f167" fmla="*/ f110 1 782"/>
                                  <a:gd name="f168" fmla="*/ f111 1 402"/>
                                  <a:gd name="f169" fmla="*/ f112 1 782"/>
                                  <a:gd name="f170" fmla="*/ f113 1 402"/>
                                  <a:gd name="f171" fmla="*/ f114 1 782"/>
                                  <a:gd name="f172" fmla="*/ f115 1 402"/>
                                  <a:gd name="f173" fmla="*/ f116 1 782"/>
                                  <a:gd name="f174" fmla="*/ f117 1 402"/>
                                  <a:gd name="f175" fmla="*/ f118 1 782"/>
                                  <a:gd name="f176" fmla="*/ f119 1 402"/>
                                  <a:gd name="f177" fmla="*/ f120 1 782"/>
                                  <a:gd name="f178" fmla="*/ f121 1 402"/>
                                  <a:gd name="f179" fmla="*/ f122 1 782"/>
                                  <a:gd name="f180" fmla="*/ 0 1 f65"/>
                                  <a:gd name="f181" fmla="*/ f6 1 f65"/>
                                  <a:gd name="f182" fmla="*/ 0 1 f66"/>
                                  <a:gd name="f183" fmla="*/ f7 1 f66"/>
                                  <a:gd name="f184" fmla="+- f123 0 f1"/>
                                  <a:gd name="f185" fmla="*/ f124 1 f65"/>
                                  <a:gd name="f186" fmla="*/ f125 1 f66"/>
                                  <a:gd name="f187" fmla="*/ f126 1 f66"/>
                                  <a:gd name="f188" fmla="*/ f127 1 f65"/>
                                  <a:gd name="f189" fmla="*/ f128 1 f66"/>
                                  <a:gd name="f190" fmla="*/ f129 1 f65"/>
                                  <a:gd name="f191" fmla="*/ f130 1 f66"/>
                                  <a:gd name="f192" fmla="*/ f131 1 f65"/>
                                  <a:gd name="f193" fmla="*/ f132 1 f66"/>
                                  <a:gd name="f194" fmla="*/ f133 1 f65"/>
                                  <a:gd name="f195" fmla="*/ f134 1 f66"/>
                                  <a:gd name="f196" fmla="*/ f135 1 f65"/>
                                  <a:gd name="f197" fmla="*/ f136 1 f66"/>
                                  <a:gd name="f198" fmla="*/ f137 1 f65"/>
                                  <a:gd name="f199" fmla="*/ f138 1 f66"/>
                                  <a:gd name="f200" fmla="*/ f139 1 f65"/>
                                  <a:gd name="f201" fmla="*/ f140 1 f66"/>
                                  <a:gd name="f202" fmla="*/ f141 1 f65"/>
                                  <a:gd name="f203" fmla="*/ f142 1 f66"/>
                                  <a:gd name="f204" fmla="*/ f143 1 f65"/>
                                  <a:gd name="f205" fmla="*/ f144 1 f66"/>
                                  <a:gd name="f206" fmla="*/ f145 1 f65"/>
                                  <a:gd name="f207" fmla="*/ f146 1 f66"/>
                                  <a:gd name="f208" fmla="*/ f147 1 f65"/>
                                  <a:gd name="f209" fmla="*/ f148 1 f66"/>
                                  <a:gd name="f210" fmla="*/ f149 1 f65"/>
                                  <a:gd name="f211" fmla="*/ f150 1 f66"/>
                                  <a:gd name="f212" fmla="*/ f151 1 f65"/>
                                  <a:gd name="f213" fmla="*/ f152 1 f66"/>
                                  <a:gd name="f214" fmla="*/ f153 1 f66"/>
                                  <a:gd name="f215" fmla="*/ f154 1 f65"/>
                                  <a:gd name="f216" fmla="*/ f155 1 f66"/>
                                  <a:gd name="f217" fmla="*/ f156 1 f65"/>
                                  <a:gd name="f218" fmla="*/ f157 1 f66"/>
                                  <a:gd name="f219" fmla="*/ f158 1 f65"/>
                                  <a:gd name="f220" fmla="*/ f159 1 f66"/>
                                  <a:gd name="f221" fmla="*/ f160 1 f65"/>
                                  <a:gd name="f222" fmla="*/ f161 1 f66"/>
                                  <a:gd name="f223" fmla="*/ f162 1 f65"/>
                                  <a:gd name="f224" fmla="*/ f163 1 f66"/>
                                  <a:gd name="f225" fmla="*/ f164 1 f65"/>
                                  <a:gd name="f226" fmla="*/ f165 1 f66"/>
                                  <a:gd name="f227" fmla="*/ f166 1 f65"/>
                                  <a:gd name="f228" fmla="*/ f167 1 f66"/>
                                  <a:gd name="f229" fmla="*/ f168 1 f65"/>
                                  <a:gd name="f230" fmla="*/ f169 1 f66"/>
                                  <a:gd name="f231" fmla="*/ f170 1 f65"/>
                                  <a:gd name="f232" fmla="*/ f171 1 f66"/>
                                  <a:gd name="f233" fmla="*/ f172 1 f65"/>
                                  <a:gd name="f234" fmla="*/ f173 1 f66"/>
                                  <a:gd name="f235" fmla="*/ f174 1 f65"/>
                                  <a:gd name="f236" fmla="*/ f175 1 f66"/>
                                  <a:gd name="f237" fmla="*/ f176 1 f65"/>
                                  <a:gd name="f238" fmla="*/ f177 1 f66"/>
                                  <a:gd name="f239" fmla="*/ f178 1 f65"/>
                                  <a:gd name="f240" fmla="*/ f179 1 f66"/>
                                  <a:gd name="f241" fmla="*/ f180 f60 1"/>
                                  <a:gd name="f242" fmla="*/ f181 f60 1"/>
                                  <a:gd name="f243" fmla="*/ f183 f61 1"/>
                                  <a:gd name="f244" fmla="*/ f182 f61 1"/>
                                  <a:gd name="f245" fmla="*/ f185 f60 1"/>
                                  <a:gd name="f246" fmla="*/ f186 f61 1"/>
                                  <a:gd name="f247" fmla="*/ f187 f61 1"/>
                                  <a:gd name="f248" fmla="*/ f188 f60 1"/>
                                  <a:gd name="f249" fmla="*/ f189 f61 1"/>
                                  <a:gd name="f250" fmla="*/ f190 f60 1"/>
                                  <a:gd name="f251" fmla="*/ f191 f61 1"/>
                                  <a:gd name="f252" fmla="*/ f192 f60 1"/>
                                  <a:gd name="f253" fmla="*/ f193 f61 1"/>
                                  <a:gd name="f254" fmla="*/ f194 f60 1"/>
                                  <a:gd name="f255" fmla="*/ f195 f61 1"/>
                                  <a:gd name="f256" fmla="*/ f196 f60 1"/>
                                  <a:gd name="f257" fmla="*/ f197 f61 1"/>
                                  <a:gd name="f258" fmla="*/ f198 f60 1"/>
                                  <a:gd name="f259" fmla="*/ f199 f61 1"/>
                                  <a:gd name="f260" fmla="*/ f200 f60 1"/>
                                  <a:gd name="f261" fmla="*/ f201 f61 1"/>
                                  <a:gd name="f262" fmla="*/ f202 f60 1"/>
                                  <a:gd name="f263" fmla="*/ f203 f61 1"/>
                                  <a:gd name="f264" fmla="*/ f204 f60 1"/>
                                  <a:gd name="f265" fmla="*/ f205 f61 1"/>
                                  <a:gd name="f266" fmla="*/ f206 f60 1"/>
                                  <a:gd name="f267" fmla="*/ f207 f61 1"/>
                                  <a:gd name="f268" fmla="*/ f208 f60 1"/>
                                  <a:gd name="f269" fmla="*/ f209 f61 1"/>
                                  <a:gd name="f270" fmla="*/ f210 f60 1"/>
                                  <a:gd name="f271" fmla="*/ f211 f61 1"/>
                                  <a:gd name="f272" fmla="*/ f212 f60 1"/>
                                  <a:gd name="f273" fmla="*/ f213 f61 1"/>
                                  <a:gd name="f274" fmla="*/ f214 f61 1"/>
                                  <a:gd name="f275" fmla="*/ f215 f60 1"/>
                                  <a:gd name="f276" fmla="*/ f216 f61 1"/>
                                  <a:gd name="f277" fmla="*/ f217 f60 1"/>
                                  <a:gd name="f278" fmla="*/ f218 f61 1"/>
                                  <a:gd name="f279" fmla="*/ f219 f60 1"/>
                                  <a:gd name="f280" fmla="*/ f220 f61 1"/>
                                  <a:gd name="f281" fmla="*/ f221 f60 1"/>
                                  <a:gd name="f282" fmla="*/ f222 f61 1"/>
                                  <a:gd name="f283" fmla="*/ f223 f60 1"/>
                                  <a:gd name="f284" fmla="*/ f224 f61 1"/>
                                  <a:gd name="f285" fmla="*/ f225 f60 1"/>
                                  <a:gd name="f286" fmla="*/ f226 f61 1"/>
                                  <a:gd name="f287" fmla="*/ f227 f60 1"/>
                                  <a:gd name="f288" fmla="*/ f228 f61 1"/>
                                  <a:gd name="f289" fmla="*/ f229 f60 1"/>
                                  <a:gd name="f290" fmla="*/ f230 f61 1"/>
                                  <a:gd name="f291" fmla="*/ f231 f60 1"/>
                                  <a:gd name="f292" fmla="*/ f232 f61 1"/>
                                  <a:gd name="f293" fmla="*/ f233 f60 1"/>
                                  <a:gd name="f294" fmla="*/ f234 f61 1"/>
                                  <a:gd name="f295" fmla="*/ f235 f60 1"/>
                                  <a:gd name="f296" fmla="*/ f236 f61 1"/>
                                  <a:gd name="f297" fmla="*/ f237 f60 1"/>
                                  <a:gd name="f298" fmla="*/ f238 f61 1"/>
                                  <a:gd name="f299" fmla="*/ f239 f60 1"/>
                                  <a:gd name="f300" fmla="*/ f240 f61 1"/>
                                </a:gdLst>
                                <a:ahLst/>
                                <a:cxnLst>
                                  <a:cxn ang="3cd4">
                                    <a:pos x="hc" y="t"/>
                                  </a:cxn>
                                  <a:cxn ang="0">
                                    <a:pos x="r" y="vc"/>
                                  </a:cxn>
                                  <a:cxn ang="cd4">
                                    <a:pos x="hc" y="b"/>
                                  </a:cxn>
                                  <a:cxn ang="cd2">
                                    <a:pos x="l" y="vc"/>
                                  </a:cxn>
                                  <a:cxn ang="f184">
                                    <a:pos x="f245" y="f246"/>
                                  </a:cxn>
                                  <a:cxn ang="f184">
                                    <a:pos x="f245" y="f247"/>
                                  </a:cxn>
                                  <a:cxn ang="f184">
                                    <a:pos x="f248" y="f249"/>
                                  </a:cxn>
                                  <a:cxn ang="f184">
                                    <a:pos x="f250" y="f251"/>
                                  </a:cxn>
                                  <a:cxn ang="f184">
                                    <a:pos x="f252" y="f253"/>
                                  </a:cxn>
                                  <a:cxn ang="f184">
                                    <a:pos x="f254" y="f255"/>
                                  </a:cxn>
                                  <a:cxn ang="f184">
                                    <a:pos x="f256" y="f257"/>
                                  </a:cxn>
                                  <a:cxn ang="f184">
                                    <a:pos x="f258" y="f259"/>
                                  </a:cxn>
                                  <a:cxn ang="f184">
                                    <a:pos x="f260" y="f261"/>
                                  </a:cxn>
                                  <a:cxn ang="f184">
                                    <a:pos x="f262" y="f263"/>
                                  </a:cxn>
                                  <a:cxn ang="f184">
                                    <a:pos x="f264" y="f265"/>
                                  </a:cxn>
                                  <a:cxn ang="f184">
                                    <a:pos x="f266" y="f267"/>
                                  </a:cxn>
                                  <a:cxn ang="f184">
                                    <a:pos x="f268" y="f269"/>
                                  </a:cxn>
                                  <a:cxn ang="f184">
                                    <a:pos x="f270" y="f271"/>
                                  </a:cxn>
                                  <a:cxn ang="f184">
                                    <a:pos x="f272" y="f273"/>
                                  </a:cxn>
                                  <a:cxn ang="f184">
                                    <a:pos x="f272" y="f274"/>
                                  </a:cxn>
                                  <a:cxn ang="f184">
                                    <a:pos x="f275" y="f276"/>
                                  </a:cxn>
                                  <a:cxn ang="f184">
                                    <a:pos x="f277" y="f273"/>
                                  </a:cxn>
                                  <a:cxn ang="f184">
                                    <a:pos x="f272" y="f278"/>
                                  </a:cxn>
                                  <a:cxn ang="f184">
                                    <a:pos x="f279" y="f280"/>
                                  </a:cxn>
                                  <a:cxn ang="f184">
                                    <a:pos x="f281" y="f282"/>
                                  </a:cxn>
                                  <a:cxn ang="f184">
                                    <a:pos x="f283" y="f284"/>
                                  </a:cxn>
                                  <a:cxn ang="f184">
                                    <a:pos x="f285" y="f286"/>
                                  </a:cxn>
                                  <a:cxn ang="f184">
                                    <a:pos x="f287" y="f288"/>
                                  </a:cxn>
                                  <a:cxn ang="f184">
                                    <a:pos x="f289" y="f290"/>
                                  </a:cxn>
                                  <a:cxn ang="f184">
                                    <a:pos x="f291" y="f292"/>
                                  </a:cxn>
                                  <a:cxn ang="f184">
                                    <a:pos x="f293" y="f294"/>
                                  </a:cxn>
                                  <a:cxn ang="f184">
                                    <a:pos x="f295" y="f296"/>
                                  </a:cxn>
                                  <a:cxn ang="f184">
                                    <a:pos x="f297" y="f298"/>
                                  </a:cxn>
                                  <a:cxn ang="f184">
                                    <a:pos x="f299" y="f300"/>
                                  </a:cxn>
                                  <a:cxn ang="f184">
                                    <a:pos x="f245" y="f246"/>
                                  </a:cxn>
                                </a:cxnLst>
                                <a:rect l="f241" t="f244" r="f242" b="f243"/>
                                <a:pathLst>
                                  <a:path w="402" h="782">
                                    <a:moveTo>
                                      <a:pt x="f6" y="f5"/>
                                    </a:moveTo>
                                    <a:lnTo>
                                      <a:pt x="f6" y="f8"/>
                                    </a:lnTo>
                                    <a:lnTo>
                                      <a:pt x="f9" y="f10"/>
                                    </a:lnTo>
                                    <a:lnTo>
                                      <a:pt x="f11" y="f12"/>
                                    </a:lnTo>
                                    <a:lnTo>
                                      <a:pt x="f13" y="f14"/>
                                    </a:lnTo>
                                    <a:lnTo>
                                      <a:pt x="f15" y="f16"/>
                                    </a:lnTo>
                                    <a:lnTo>
                                      <a:pt x="f17" y="f18"/>
                                    </a:lnTo>
                                    <a:lnTo>
                                      <a:pt x="f19" y="f20"/>
                                    </a:lnTo>
                                    <a:lnTo>
                                      <a:pt x="f21" y="f22"/>
                                    </a:lnTo>
                                    <a:lnTo>
                                      <a:pt x="f23" y="f24"/>
                                    </a:lnTo>
                                    <a:lnTo>
                                      <a:pt x="f25" y="f26"/>
                                    </a:lnTo>
                                    <a:lnTo>
                                      <a:pt x="f27" y="f28"/>
                                    </a:lnTo>
                                    <a:lnTo>
                                      <a:pt x="f29" y="f30"/>
                                    </a:lnTo>
                                    <a:lnTo>
                                      <a:pt x="f31" y="f32"/>
                                    </a:lnTo>
                                    <a:lnTo>
                                      <a:pt x="f33" y="f34"/>
                                    </a:lnTo>
                                    <a:lnTo>
                                      <a:pt x="f33" y="f7"/>
                                    </a:lnTo>
                                    <a:lnTo>
                                      <a:pt x="f5" y="f35"/>
                                    </a:lnTo>
                                    <a:lnTo>
                                      <a:pt x="f8" y="f34"/>
                                    </a:lnTo>
                                    <a:lnTo>
                                      <a:pt x="f33" y="f36"/>
                                    </a:lnTo>
                                    <a:lnTo>
                                      <a:pt x="f37" y="f38"/>
                                    </a:lnTo>
                                    <a:lnTo>
                                      <a:pt x="f39" y="f40"/>
                                    </a:lnTo>
                                    <a:lnTo>
                                      <a:pt x="f41" y="f42"/>
                                    </a:lnTo>
                                    <a:lnTo>
                                      <a:pt x="f43" y="f44"/>
                                    </a:lnTo>
                                    <a:lnTo>
                                      <a:pt x="f45" y="f46"/>
                                    </a:lnTo>
                                    <a:lnTo>
                                      <a:pt x="f47" y="f48"/>
                                    </a:lnTo>
                                    <a:lnTo>
                                      <a:pt x="f49" y="f50"/>
                                    </a:lnTo>
                                    <a:lnTo>
                                      <a:pt x="f51" y="f52"/>
                                    </a:lnTo>
                                    <a:lnTo>
                                      <a:pt x="f53" y="f54"/>
                                    </a:lnTo>
                                    <a:lnTo>
                                      <a:pt x="f55" y="f56"/>
                                    </a:lnTo>
                                    <a:lnTo>
                                      <a:pt x="f57" y="f58"/>
                                    </a:lnTo>
                                    <a:lnTo>
                                      <a:pt x="f6"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112820588" name="Forme libre 16"/>
                            <wps:cNvSpPr/>
                            <wps:spPr>
                              <a:xfrm>
                                <a:off x="630726" y="3277292"/>
                                <a:ext cx="156627" cy="813102"/>
                              </a:xfrm>
                              <a:custGeom>
                                <a:avLst/>
                                <a:gdLst>
                                  <a:gd name="f0" fmla="val 10800000"/>
                                  <a:gd name="f1" fmla="val 5400000"/>
                                  <a:gd name="f2" fmla="val 180"/>
                                  <a:gd name="f3" fmla="val w"/>
                                  <a:gd name="f4" fmla="val h"/>
                                  <a:gd name="f5" fmla="val 0"/>
                                  <a:gd name="f6" fmla="val 37"/>
                                  <a:gd name="f7" fmla="val 196"/>
                                  <a:gd name="f8" fmla="val 6"/>
                                  <a:gd name="f9" fmla="val 15"/>
                                  <a:gd name="f10" fmla="val 7"/>
                                  <a:gd name="f11" fmla="val 18"/>
                                  <a:gd name="f12" fmla="val 12"/>
                                  <a:gd name="f13" fmla="val 80"/>
                                  <a:gd name="f14" fmla="val 21"/>
                                  <a:gd name="f15" fmla="val 134"/>
                                  <a:gd name="f16" fmla="val 33"/>
                                  <a:gd name="f17" fmla="val 188"/>
                                  <a:gd name="f18" fmla="val 22"/>
                                  <a:gd name="f19" fmla="val 162"/>
                                  <a:gd name="f20" fmla="val 146"/>
                                  <a:gd name="f21" fmla="val 5"/>
                                  <a:gd name="f22" fmla="val 81"/>
                                  <a:gd name="f23" fmla="val 1"/>
                                  <a:gd name="f24" fmla="val 40"/>
                                  <a:gd name="f25" fmla="+- 0 0 -90"/>
                                  <a:gd name="f26" fmla="*/ f3 1 37"/>
                                  <a:gd name="f27" fmla="*/ f4 1 196"/>
                                  <a:gd name="f28" fmla="+- f7 0 f5"/>
                                  <a:gd name="f29" fmla="+- f6 0 f5"/>
                                  <a:gd name="f30" fmla="*/ f25 f0 1"/>
                                  <a:gd name="f31" fmla="*/ f29 1 37"/>
                                  <a:gd name="f32" fmla="*/ f28 1 196"/>
                                  <a:gd name="f33" fmla="*/ 0 f29 1"/>
                                  <a:gd name="f34" fmla="*/ 0 f28 1"/>
                                  <a:gd name="f35" fmla="*/ 6 f29 1"/>
                                  <a:gd name="f36" fmla="*/ 15 f28 1"/>
                                  <a:gd name="f37" fmla="*/ 7 f29 1"/>
                                  <a:gd name="f38" fmla="*/ 18 f28 1"/>
                                  <a:gd name="f39" fmla="*/ 12 f29 1"/>
                                  <a:gd name="f40" fmla="*/ 80 f28 1"/>
                                  <a:gd name="f41" fmla="*/ 21 f29 1"/>
                                  <a:gd name="f42" fmla="*/ 134 f28 1"/>
                                  <a:gd name="f43" fmla="*/ 33 f29 1"/>
                                  <a:gd name="f44" fmla="*/ 188 f28 1"/>
                                  <a:gd name="f45" fmla="*/ 37 f29 1"/>
                                  <a:gd name="f46" fmla="*/ 196 f28 1"/>
                                  <a:gd name="f47" fmla="*/ 22 f29 1"/>
                                  <a:gd name="f48" fmla="*/ 162 f28 1"/>
                                  <a:gd name="f49" fmla="*/ 15 f29 1"/>
                                  <a:gd name="f50" fmla="*/ 146 f28 1"/>
                                  <a:gd name="f51" fmla="*/ 5 f29 1"/>
                                  <a:gd name="f52" fmla="*/ 81 f28 1"/>
                                  <a:gd name="f53" fmla="*/ 1 f29 1"/>
                                  <a:gd name="f54" fmla="*/ 40 f28 1"/>
                                  <a:gd name="f55" fmla="*/ f30 1 f2"/>
                                  <a:gd name="f56" fmla="*/ f33 1 37"/>
                                  <a:gd name="f57" fmla="*/ f34 1 196"/>
                                  <a:gd name="f58" fmla="*/ f35 1 37"/>
                                  <a:gd name="f59" fmla="*/ f36 1 196"/>
                                  <a:gd name="f60" fmla="*/ f37 1 37"/>
                                  <a:gd name="f61" fmla="*/ f38 1 196"/>
                                  <a:gd name="f62" fmla="*/ f39 1 37"/>
                                  <a:gd name="f63" fmla="*/ f40 1 196"/>
                                  <a:gd name="f64" fmla="*/ f41 1 37"/>
                                  <a:gd name="f65" fmla="*/ f42 1 196"/>
                                  <a:gd name="f66" fmla="*/ f43 1 37"/>
                                  <a:gd name="f67" fmla="*/ f44 1 196"/>
                                  <a:gd name="f68" fmla="*/ f45 1 37"/>
                                  <a:gd name="f69" fmla="*/ f46 1 196"/>
                                  <a:gd name="f70" fmla="*/ f47 1 37"/>
                                  <a:gd name="f71" fmla="*/ f48 1 196"/>
                                  <a:gd name="f72" fmla="*/ f49 1 37"/>
                                  <a:gd name="f73" fmla="*/ f50 1 196"/>
                                  <a:gd name="f74" fmla="*/ f51 1 37"/>
                                  <a:gd name="f75" fmla="*/ f52 1 196"/>
                                  <a:gd name="f76" fmla="*/ f53 1 37"/>
                                  <a:gd name="f77" fmla="*/ f54 1 196"/>
                                  <a:gd name="f78" fmla="*/ 0 1 f31"/>
                                  <a:gd name="f79" fmla="*/ f6 1 f31"/>
                                  <a:gd name="f80" fmla="*/ 0 1 f32"/>
                                  <a:gd name="f81" fmla="*/ f7 1 f32"/>
                                  <a:gd name="f82" fmla="+- f55 0 f1"/>
                                  <a:gd name="f83" fmla="*/ f56 1 f31"/>
                                  <a:gd name="f84" fmla="*/ f57 1 f32"/>
                                  <a:gd name="f85" fmla="*/ f58 1 f31"/>
                                  <a:gd name="f86" fmla="*/ f59 1 f32"/>
                                  <a:gd name="f87" fmla="*/ f60 1 f31"/>
                                  <a:gd name="f88" fmla="*/ f61 1 f32"/>
                                  <a:gd name="f89" fmla="*/ f62 1 f31"/>
                                  <a:gd name="f90" fmla="*/ f63 1 f32"/>
                                  <a:gd name="f91" fmla="*/ f64 1 f31"/>
                                  <a:gd name="f92" fmla="*/ f65 1 f32"/>
                                  <a:gd name="f93" fmla="*/ f66 1 f31"/>
                                  <a:gd name="f94" fmla="*/ f67 1 f32"/>
                                  <a:gd name="f95" fmla="*/ f68 1 f31"/>
                                  <a:gd name="f96" fmla="*/ f69 1 f32"/>
                                  <a:gd name="f97" fmla="*/ f70 1 f31"/>
                                  <a:gd name="f98" fmla="*/ f71 1 f32"/>
                                  <a:gd name="f99" fmla="*/ f72 1 f31"/>
                                  <a:gd name="f100" fmla="*/ f73 1 f32"/>
                                  <a:gd name="f101" fmla="*/ f74 1 f31"/>
                                  <a:gd name="f102" fmla="*/ f75 1 f32"/>
                                  <a:gd name="f103" fmla="*/ f76 1 f31"/>
                                  <a:gd name="f104" fmla="*/ f77 1 f32"/>
                                  <a:gd name="f105" fmla="*/ f78 f26 1"/>
                                  <a:gd name="f106" fmla="*/ f79 f26 1"/>
                                  <a:gd name="f107" fmla="*/ f81 f27 1"/>
                                  <a:gd name="f108" fmla="*/ f80 f27 1"/>
                                  <a:gd name="f109" fmla="*/ f83 f26 1"/>
                                  <a:gd name="f110" fmla="*/ f84 f27 1"/>
                                  <a:gd name="f111" fmla="*/ f85 f26 1"/>
                                  <a:gd name="f112" fmla="*/ f86 f27 1"/>
                                  <a:gd name="f113" fmla="*/ f87 f26 1"/>
                                  <a:gd name="f114" fmla="*/ f88 f27 1"/>
                                  <a:gd name="f115" fmla="*/ f89 f26 1"/>
                                  <a:gd name="f116" fmla="*/ f90 f27 1"/>
                                  <a:gd name="f117" fmla="*/ f91 f26 1"/>
                                  <a:gd name="f118" fmla="*/ f92 f27 1"/>
                                  <a:gd name="f119" fmla="*/ f93 f26 1"/>
                                  <a:gd name="f120" fmla="*/ f94 f27 1"/>
                                  <a:gd name="f121" fmla="*/ f95 f26 1"/>
                                  <a:gd name="f122" fmla="*/ f96 f27 1"/>
                                  <a:gd name="f123" fmla="*/ f97 f26 1"/>
                                  <a:gd name="f124" fmla="*/ f98 f27 1"/>
                                  <a:gd name="f125" fmla="*/ f99 f26 1"/>
                                  <a:gd name="f126" fmla="*/ f100 f27 1"/>
                                  <a:gd name="f127" fmla="*/ f101 f26 1"/>
                                  <a:gd name="f128" fmla="*/ f102 f27 1"/>
                                  <a:gd name="f129" fmla="*/ f103 f26 1"/>
                                  <a:gd name="f130" fmla="*/ f104 f27 1"/>
                                </a:gdLst>
                                <a:ahLst/>
                                <a:cxnLst>
                                  <a:cxn ang="3cd4">
                                    <a:pos x="hc" y="t"/>
                                  </a:cxn>
                                  <a:cxn ang="0">
                                    <a:pos x="r" y="vc"/>
                                  </a:cxn>
                                  <a:cxn ang="cd4">
                                    <a:pos x="hc" y="b"/>
                                  </a:cxn>
                                  <a:cxn ang="cd2">
                                    <a:pos x="l" y="vc"/>
                                  </a:cxn>
                                  <a:cxn ang="f82">
                                    <a:pos x="f109" y="f110"/>
                                  </a:cxn>
                                  <a:cxn ang="f82">
                                    <a:pos x="f111" y="f112"/>
                                  </a:cxn>
                                  <a:cxn ang="f82">
                                    <a:pos x="f113" y="f114"/>
                                  </a:cxn>
                                  <a:cxn ang="f82">
                                    <a:pos x="f115" y="f116"/>
                                  </a:cxn>
                                  <a:cxn ang="f82">
                                    <a:pos x="f117" y="f118"/>
                                  </a:cxn>
                                  <a:cxn ang="f82">
                                    <a:pos x="f119" y="f120"/>
                                  </a:cxn>
                                  <a:cxn ang="f82">
                                    <a:pos x="f121" y="f122"/>
                                  </a:cxn>
                                  <a:cxn ang="f82">
                                    <a:pos x="f123" y="f124"/>
                                  </a:cxn>
                                  <a:cxn ang="f82">
                                    <a:pos x="f125" y="f126"/>
                                  </a:cxn>
                                  <a:cxn ang="f82">
                                    <a:pos x="f127" y="f128"/>
                                  </a:cxn>
                                  <a:cxn ang="f82">
                                    <a:pos x="f129" y="f130"/>
                                  </a:cxn>
                                  <a:cxn ang="f82">
                                    <a:pos x="f109" y="f110"/>
                                  </a:cxn>
                                </a:cxnLst>
                                <a:rect l="f105" t="f108" r="f106" b="f107"/>
                                <a:pathLst>
                                  <a:path w="37" h="196">
                                    <a:moveTo>
                                      <a:pt x="f5" y="f5"/>
                                    </a:moveTo>
                                    <a:lnTo>
                                      <a:pt x="f8" y="f9"/>
                                    </a:lnTo>
                                    <a:lnTo>
                                      <a:pt x="f10" y="f11"/>
                                    </a:lnTo>
                                    <a:lnTo>
                                      <a:pt x="f12" y="f13"/>
                                    </a:lnTo>
                                    <a:lnTo>
                                      <a:pt x="f14" y="f15"/>
                                    </a:lnTo>
                                    <a:lnTo>
                                      <a:pt x="f16" y="f17"/>
                                    </a:lnTo>
                                    <a:lnTo>
                                      <a:pt x="f6" y="f7"/>
                                    </a:lnTo>
                                    <a:lnTo>
                                      <a:pt x="f18" y="f19"/>
                                    </a:lnTo>
                                    <a:lnTo>
                                      <a:pt x="f9" y="f20"/>
                                    </a:lnTo>
                                    <a:lnTo>
                                      <a:pt x="f21" y="f22"/>
                                    </a:lnTo>
                                    <a:lnTo>
                                      <a:pt x="f23" y="f24"/>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1408438548" name="Forme libre 17"/>
                            <wps:cNvSpPr/>
                            <wps:spPr>
                              <a:xfrm>
                                <a:off x="753493" y="4111133"/>
                                <a:ext cx="131225" cy="273798"/>
                              </a:xfrm>
                              <a:custGeom>
                                <a:avLst/>
                                <a:gdLst>
                                  <a:gd name="f0" fmla="val 10800000"/>
                                  <a:gd name="f1" fmla="val 5400000"/>
                                  <a:gd name="f2" fmla="val 180"/>
                                  <a:gd name="f3" fmla="val w"/>
                                  <a:gd name="f4" fmla="val h"/>
                                  <a:gd name="f5" fmla="val 0"/>
                                  <a:gd name="f6" fmla="val 31"/>
                                  <a:gd name="f7" fmla="val 66"/>
                                  <a:gd name="f8" fmla="val 24"/>
                                  <a:gd name="f9" fmla="+- 0 0 -90"/>
                                  <a:gd name="f10" fmla="*/ f3 1 31"/>
                                  <a:gd name="f11" fmla="*/ f4 1 66"/>
                                  <a:gd name="f12" fmla="+- f7 0 f5"/>
                                  <a:gd name="f13" fmla="+- f6 0 f5"/>
                                  <a:gd name="f14" fmla="*/ f9 f0 1"/>
                                  <a:gd name="f15" fmla="*/ f13 1 31"/>
                                  <a:gd name="f16" fmla="*/ f12 1 66"/>
                                  <a:gd name="f17" fmla="*/ 0 f13 1"/>
                                  <a:gd name="f18" fmla="*/ 0 f12 1"/>
                                  <a:gd name="f19" fmla="*/ 31 f13 1"/>
                                  <a:gd name="f20" fmla="*/ 66 f12 1"/>
                                  <a:gd name="f21" fmla="*/ 24 f13 1"/>
                                  <a:gd name="f22" fmla="*/ f14 1 f2"/>
                                  <a:gd name="f23" fmla="*/ f17 1 31"/>
                                  <a:gd name="f24" fmla="*/ f18 1 66"/>
                                  <a:gd name="f25" fmla="*/ f19 1 31"/>
                                  <a:gd name="f26" fmla="*/ f20 1 66"/>
                                  <a:gd name="f27" fmla="*/ f21 1 31"/>
                                  <a:gd name="f28" fmla="*/ 0 1 f15"/>
                                  <a:gd name="f29" fmla="*/ f6 1 f15"/>
                                  <a:gd name="f30" fmla="*/ 0 1 f16"/>
                                  <a:gd name="f31" fmla="*/ f7 1 f16"/>
                                  <a:gd name="f32" fmla="+- f22 0 f1"/>
                                  <a:gd name="f33" fmla="*/ f23 1 f15"/>
                                  <a:gd name="f34" fmla="*/ f24 1 f16"/>
                                  <a:gd name="f35" fmla="*/ f25 1 f15"/>
                                  <a:gd name="f36" fmla="*/ f26 1 f16"/>
                                  <a:gd name="f37" fmla="*/ f27 1 f15"/>
                                  <a:gd name="f38" fmla="*/ f28 f10 1"/>
                                  <a:gd name="f39" fmla="*/ f29 f10 1"/>
                                  <a:gd name="f40" fmla="*/ f31 f11 1"/>
                                  <a:gd name="f41" fmla="*/ f30 f11 1"/>
                                  <a:gd name="f42" fmla="*/ f33 f10 1"/>
                                  <a:gd name="f43" fmla="*/ f34 f11 1"/>
                                  <a:gd name="f44" fmla="*/ f35 f10 1"/>
                                  <a:gd name="f45" fmla="*/ f36 f11 1"/>
                                  <a:gd name="f46" fmla="*/ f37 f10 1"/>
                                </a:gdLst>
                                <a:ahLst/>
                                <a:cxnLst>
                                  <a:cxn ang="3cd4">
                                    <a:pos x="hc" y="t"/>
                                  </a:cxn>
                                  <a:cxn ang="0">
                                    <a:pos x="r" y="vc"/>
                                  </a:cxn>
                                  <a:cxn ang="cd4">
                                    <a:pos x="hc" y="b"/>
                                  </a:cxn>
                                  <a:cxn ang="cd2">
                                    <a:pos x="l" y="vc"/>
                                  </a:cxn>
                                  <a:cxn ang="f32">
                                    <a:pos x="f42" y="f43"/>
                                  </a:cxn>
                                  <a:cxn ang="f32">
                                    <a:pos x="f44" y="f45"/>
                                  </a:cxn>
                                  <a:cxn ang="f32">
                                    <a:pos x="f46" y="f45"/>
                                  </a:cxn>
                                  <a:cxn ang="f32">
                                    <a:pos x="f42" y="f43"/>
                                  </a:cxn>
                                </a:cxnLst>
                                <a:rect l="f38" t="f41" r="f39" b="f40"/>
                                <a:pathLst>
                                  <a:path w="31" h="66">
                                    <a:moveTo>
                                      <a:pt x="f5" y="f5"/>
                                    </a:moveTo>
                                    <a:lnTo>
                                      <a:pt x="f6" y="f7"/>
                                    </a:lnTo>
                                    <a:lnTo>
                                      <a:pt x="f8" y="f7"/>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993742984" name="Forme libre 18"/>
                            <wps:cNvSpPr/>
                            <wps:spPr>
                              <a:xfrm>
                                <a:off x="630726" y="3173581"/>
                                <a:ext cx="29635" cy="178381"/>
                              </a:xfrm>
                              <a:custGeom>
                                <a:avLst/>
                                <a:gdLst>
                                  <a:gd name="f0" fmla="val 10800000"/>
                                  <a:gd name="f1" fmla="val 5400000"/>
                                  <a:gd name="f2" fmla="val 180"/>
                                  <a:gd name="f3" fmla="val w"/>
                                  <a:gd name="f4" fmla="val h"/>
                                  <a:gd name="f5" fmla="val 0"/>
                                  <a:gd name="f6" fmla="val 7"/>
                                  <a:gd name="f7" fmla="val 43"/>
                                  <a:gd name="f8" fmla="val 17"/>
                                  <a:gd name="f9" fmla="val 6"/>
                                  <a:gd name="f10" fmla="val 40"/>
                                  <a:gd name="f11" fmla="val 25"/>
                                  <a:gd name="f12" fmla="+- 0 0 -90"/>
                                  <a:gd name="f13" fmla="*/ f3 1 7"/>
                                  <a:gd name="f14" fmla="*/ f4 1 43"/>
                                  <a:gd name="f15" fmla="+- f7 0 f5"/>
                                  <a:gd name="f16" fmla="+- f6 0 f5"/>
                                  <a:gd name="f17" fmla="*/ f12 f0 1"/>
                                  <a:gd name="f18" fmla="*/ f16 1 7"/>
                                  <a:gd name="f19" fmla="*/ f15 1 43"/>
                                  <a:gd name="f20" fmla="*/ 0 f16 1"/>
                                  <a:gd name="f21" fmla="*/ 0 f15 1"/>
                                  <a:gd name="f22" fmla="*/ 7 f16 1"/>
                                  <a:gd name="f23" fmla="*/ 17 f15 1"/>
                                  <a:gd name="f24" fmla="*/ 43 f15 1"/>
                                  <a:gd name="f25" fmla="*/ 6 f16 1"/>
                                  <a:gd name="f26" fmla="*/ 40 f15 1"/>
                                  <a:gd name="f27" fmla="*/ 25 f15 1"/>
                                  <a:gd name="f28" fmla="*/ f17 1 f2"/>
                                  <a:gd name="f29" fmla="*/ f20 1 7"/>
                                  <a:gd name="f30" fmla="*/ f21 1 43"/>
                                  <a:gd name="f31" fmla="*/ f22 1 7"/>
                                  <a:gd name="f32" fmla="*/ f23 1 43"/>
                                  <a:gd name="f33" fmla="*/ f24 1 43"/>
                                  <a:gd name="f34" fmla="*/ f25 1 7"/>
                                  <a:gd name="f35" fmla="*/ f26 1 43"/>
                                  <a:gd name="f36" fmla="*/ f27 1 43"/>
                                  <a:gd name="f37" fmla="*/ 0 1 f18"/>
                                  <a:gd name="f38" fmla="*/ f6 1 f18"/>
                                  <a:gd name="f39" fmla="*/ 0 1 f19"/>
                                  <a:gd name="f40" fmla="*/ f7 1 f19"/>
                                  <a:gd name="f41" fmla="+- f28 0 f1"/>
                                  <a:gd name="f42" fmla="*/ f29 1 f18"/>
                                  <a:gd name="f43" fmla="*/ f30 1 f19"/>
                                  <a:gd name="f44" fmla="*/ f31 1 f18"/>
                                  <a:gd name="f45" fmla="*/ f32 1 f19"/>
                                  <a:gd name="f46" fmla="*/ f33 1 f19"/>
                                  <a:gd name="f47" fmla="*/ f34 1 f18"/>
                                  <a:gd name="f48" fmla="*/ f35 1 f19"/>
                                  <a:gd name="f49" fmla="*/ f36 1 f19"/>
                                  <a:gd name="f50" fmla="*/ f37 f13 1"/>
                                  <a:gd name="f51" fmla="*/ f38 f13 1"/>
                                  <a:gd name="f52" fmla="*/ f40 f14 1"/>
                                  <a:gd name="f53" fmla="*/ f39 f14 1"/>
                                  <a:gd name="f54" fmla="*/ f42 f13 1"/>
                                  <a:gd name="f55" fmla="*/ f43 f14 1"/>
                                  <a:gd name="f56" fmla="*/ f44 f13 1"/>
                                  <a:gd name="f57" fmla="*/ f45 f14 1"/>
                                  <a:gd name="f58" fmla="*/ f46 f14 1"/>
                                  <a:gd name="f59" fmla="*/ f47 f13 1"/>
                                  <a:gd name="f60" fmla="*/ f48 f14 1"/>
                                  <a:gd name="f61" fmla="*/ f49 f14 1"/>
                                </a:gdLst>
                                <a:ahLst/>
                                <a:cxnLst>
                                  <a:cxn ang="3cd4">
                                    <a:pos x="hc" y="t"/>
                                  </a:cxn>
                                  <a:cxn ang="0">
                                    <a:pos x="r" y="vc"/>
                                  </a:cxn>
                                  <a:cxn ang="cd4">
                                    <a:pos x="hc" y="b"/>
                                  </a:cxn>
                                  <a:cxn ang="cd2">
                                    <a:pos x="l" y="vc"/>
                                  </a:cxn>
                                  <a:cxn ang="f41">
                                    <a:pos x="f54" y="f55"/>
                                  </a:cxn>
                                  <a:cxn ang="f41">
                                    <a:pos x="f56" y="f57"/>
                                  </a:cxn>
                                  <a:cxn ang="f41">
                                    <a:pos x="f56" y="f58"/>
                                  </a:cxn>
                                  <a:cxn ang="f41">
                                    <a:pos x="f59" y="f60"/>
                                  </a:cxn>
                                  <a:cxn ang="f41">
                                    <a:pos x="f54" y="f61"/>
                                  </a:cxn>
                                  <a:cxn ang="f41">
                                    <a:pos x="f54" y="f55"/>
                                  </a:cxn>
                                </a:cxnLst>
                                <a:rect l="f50" t="f53" r="f51" b="f52"/>
                                <a:pathLst>
                                  <a:path w="7" h="43">
                                    <a:moveTo>
                                      <a:pt x="f5" y="f5"/>
                                    </a:moveTo>
                                    <a:lnTo>
                                      <a:pt x="f6" y="f8"/>
                                    </a:lnTo>
                                    <a:lnTo>
                                      <a:pt x="f6" y="f7"/>
                                    </a:lnTo>
                                    <a:lnTo>
                                      <a:pt x="f9" y="f10"/>
                                    </a:lnTo>
                                    <a:lnTo>
                                      <a:pt x="f5" y="f11"/>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s:wsp>
                            <wps:cNvPr id="859367268" name="Forme libre 19"/>
                            <wps:cNvSpPr/>
                            <wps:spPr>
                              <a:xfrm>
                                <a:off x="694231" y="3882963"/>
                                <a:ext cx="194721" cy="501969"/>
                              </a:xfrm>
                              <a:custGeom>
                                <a:avLst/>
                                <a:gdLst>
                                  <a:gd name="f0" fmla="val 10800000"/>
                                  <a:gd name="f1" fmla="val 5400000"/>
                                  <a:gd name="f2" fmla="val 180"/>
                                  <a:gd name="f3" fmla="val w"/>
                                  <a:gd name="f4" fmla="val h"/>
                                  <a:gd name="f5" fmla="val 0"/>
                                  <a:gd name="f6" fmla="val 46"/>
                                  <a:gd name="f7" fmla="val 121"/>
                                  <a:gd name="f8" fmla="val 7"/>
                                  <a:gd name="f9" fmla="val 16"/>
                                  <a:gd name="f10" fmla="val 22"/>
                                  <a:gd name="f11" fmla="val 50"/>
                                  <a:gd name="f12" fmla="val 33"/>
                                  <a:gd name="f13" fmla="val 86"/>
                                  <a:gd name="f14" fmla="val 45"/>
                                  <a:gd name="f15" fmla="val 14"/>
                                  <a:gd name="f16" fmla="val 55"/>
                                  <a:gd name="f17" fmla="val 11"/>
                                  <a:gd name="f18" fmla="val 44"/>
                                  <a:gd name="f19" fmla="+- 0 0 -90"/>
                                  <a:gd name="f20" fmla="*/ f3 1 46"/>
                                  <a:gd name="f21" fmla="*/ f4 1 121"/>
                                  <a:gd name="f22" fmla="+- f7 0 f5"/>
                                  <a:gd name="f23" fmla="+- f6 0 f5"/>
                                  <a:gd name="f24" fmla="*/ f19 f0 1"/>
                                  <a:gd name="f25" fmla="*/ f23 1 46"/>
                                  <a:gd name="f26" fmla="*/ f22 1 121"/>
                                  <a:gd name="f27" fmla="*/ 0 f23 1"/>
                                  <a:gd name="f28" fmla="*/ 0 f22 1"/>
                                  <a:gd name="f29" fmla="*/ 7 f23 1"/>
                                  <a:gd name="f30" fmla="*/ 16 f22 1"/>
                                  <a:gd name="f31" fmla="*/ 22 f23 1"/>
                                  <a:gd name="f32" fmla="*/ 50 f22 1"/>
                                  <a:gd name="f33" fmla="*/ 33 f23 1"/>
                                  <a:gd name="f34" fmla="*/ 86 f22 1"/>
                                  <a:gd name="f35" fmla="*/ 46 f23 1"/>
                                  <a:gd name="f36" fmla="*/ 121 f22 1"/>
                                  <a:gd name="f37" fmla="*/ 45 f23 1"/>
                                  <a:gd name="f38" fmla="*/ 14 f23 1"/>
                                  <a:gd name="f39" fmla="*/ 55 f22 1"/>
                                  <a:gd name="f40" fmla="*/ 11 f23 1"/>
                                  <a:gd name="f41" fmla="*/ 44 f22 1"/>
                                  <a:gd name="f42" fmla="*/ f24 1 f2"/>
                                  <a:gd name="f43" fmla="*/ f27 1 46"/>
                                  <a:gd name="f44" fmla="*/ f28 1 121"/>
                                  <a:gd name="f45" fmla="*/ f29 1 46"/>
                                  <a:gd name="f46" fmla="*/ f30 1 121"/>
                                  <a:gd name="f47" fmla="*/ f31 1 46"/>
                                  <a:gd name="f48" fmla="*/ f32 1 121"/>
                                  <a:gd name="f49" fmla="*/ f33 1 46"/>
                                  <a:gd name="f50" fmla="*/ f34 1 121"/>
                                  <a:gd name="f51" fmla="*/ f35 1 46"/>
                                  <a:gd name="f52" fmla="*/ f36 1 121"/>
                                  <a:gd name="f53" fmla="*/ f37 1 46"/>
                                  <a:gd name="f54" fmla="*/ f38 1 46"/>
                                  <a:gd name="f55" fmla="*/ f39 1 121"/>
                                  <a:gd name="f56" fmla="*/ f40 1 46"/>
                                  <a:gd name="f57" fmla="*/ f41 1 121"/>
                                  <a:gd name="f58" fmla="*/ 0 1 f25"/>
                                  <a:gd name="f59" fmla="*/ f6 1 f25"/>
                                  <a:gd name="f60" fmla="*/ 0 1 f26"/>
                                  <a:gd name="f61" fmla="*/ f7 1 f26"/>
                                  <a:gd name="f62" fmla="+- f42 0 f1"/>
                                  <a:gd name="f63" fmla="*/ f43 1 f25"/>
                                  <a:gd name="f64" fmla="*/ f44 1 f26"/>
                                  <a:gd name="f65" fmla="*/ f45 1 f25"/>
                                  <a:gd name="f66" fmla="*/ f46 1 f26"/>
                                  <a:gd name="f67" fmla="*/ f47 1 f25"/>
                                  <a:gd name="f68" fmla="*/ f48 1 f26"/>
                                  <a:gd name="f69" fmla="*/ f49 1 f25"/>
                                  <a:gd name="f70" fmla="*/ f50 1 f26"/>
                                  <a:gd name="f71" fmla="*/ f51 1 f25"/>
                                  <a:gd name="f72" fmla="*/ f52 1 f26"/>
                                  <a:gd name="f73" fmla="*/ f53 1 f25"/>
                                  <a:gd name="f74" fmla="*/ f54 1 f25"/>
                                  <a:gd name="f75" fmla="*/ f55 1 f26"/>
                                  <a:gd name="f76" fmla="*/ f56 1 f25"/>
                                  <a:gd name="f77" fmla="*/ f57 1 f26"/>
                                  <a:gd name="f78" fmla="*/ f58 f20 1"/>
                                  <a:gd name="f79" fmla="*/ f59 f20 1"/>
                                  <a:gd name="f80" fmla="*/ f61 f21 1"/>
                                  <a:gd name="f81" fmla="*/ f60 f21 1"/>
                                  <a:gd name="f82" fmla="*/ f63 f20 1"/>
                                  <a:gd name="f83" fmla="*/ f64 f21 1"/>
                                  <a:gd name="f84" fmla="*/ f65 f20 1"/>
                                  <a:gd name="f85" fmla="*/ f66 f21 1"/>
                                  <a:gd name="f86" fmla="*/ f67 f20 1"/>
                                  <a:gd name="f87" fmla="*/ f68 f21 1"/>
                                  <a:gd name="f88" fmla="*/ f69 f20 1"/>
                                  <a:gd name="f89" fmla="*/ f70 f21 1"/>
                                  <a:gd name="f90" fmla="*/ f71 f20 1"/>
                                  <a:gd name="f91" fmla="*/ f72 f21 1"/>
                                  <a:gd name="f92" fmla="*/ f73 f20 1"/>
                                  <a:gd name="f93" fmla="*/ f74 f20 1"/>
                                  <a:gd name="f94" fmla="*/ f75 f21 1"/>
                                  <a:gd name="f95" fmla="*/ f76 f20 1"/>
                                  <a:gd name="f96" fmla="*/ f77 f21 1"/>
                                </a:gdLst>
                                <a:ahLst/>
                                <a:cxnLst>
                                  <a:cxn ang="3cd4">
                                    <a:pos x="hc" y="t"/>
                                  </a:cxn>
                                  <a:cxn ang="0">
                                    <a:pos x="r" y="vc"/>
                                  </a:cxn>
                                  <a:cxn ang="cd4">
                                    <a:pos x="hc" y="b"/>
                                  </a:cxn>
                                  <a:cxn ang="cd2">
                                    <a:pos x="l" y="vc"/>
                                  </a:cxn>
                                  <a:cxn ang="f62">
                                    <a:pos x="f82" y="f83"/>
                                  </a:cxn>
                                  <a:cxn ang="f62">
                                    <a:pos x="f84" y="f85"/>
                                  </a:cxn>
                                  <a:cxn ang="f62">
                                    <a:pos x="f86" y="f87"/>
                                  </a:cxn>
                                  <a:cxn ang="f62">
                                    <a:pos x="f88" y="f89"/>
                                  </a:cxn>
                                  <a:cxn ang="f62">
                                    <a:pos x="f90" y="f91"/>
                                  </a:cxn>
                                  <a:cxn ang="f62">
                                    <a:pos x="f92" y="f91"/>
                                  </a:cxn>
                                  <a:cxn ang="f62">
                                    <a:pos x="f93" y="f94"/>
                                  </a:cxn>
                                  <a:cxn ang="f62">
                                    <a:pos x="f95" y="f96"/>
                                  </a:cxn>
                                  <a:cxn ang="f62">
                                    <a:pos x="f82" y="f83"/>
                                  </a:cxn>
                                </a:cxnLst>
                                <a:rect l="f78" t="f81" r="f79" b="f80"/>
                                <a:pathLst>
                                  <a:path w="46" h="121">
                                    <a:moveTo>
                                      <a:pt x="f5" y="f5"/>
                                    </a:moveTo>
                                    <a:lnTo>
                                      <a:pt x="f8" y="f9"/>
                                    </a:lnTo>
                                    <a:lnTo>
                                      <a:pt x="f10" y="f11"/>
                                    </a:lnTo>
                                    <a:lnTo>
                                      <a:pt x="f12" y="f13"/>
                                    </a:lnTo>
                                    <a:lnTo>
                                      <a:pt x="f6" y="f7"/>
                                    </a:lnTo>
                                    <a:lnTo>
                                      <a:pt x="f14" y="f7"/>
                                    </a:lnTo>
                                    <a:lnTo>
                                      <a:pt x="f15" y="f16"/>
                                    </a:lnTo>
                                    <a:lnTo>
                                      <a:pt x="f17" y="f18"/>
                                    </a:lnTo>
                                    <a:lnTo>
                                      <a:pt x="f5" y="f5"/>
                                    </a:lnTo>
                                    <a:close/>
                                  </a:path>
                                </a:pathLst>
                              </a:custGeom>
                              <a:solidFill>
                                <a:srgbClr val="0E2841">
                                  <a:alpha val="20000"/>
                                </a:srgbClr>
                              </a:solidFill>
                              <a:ln w="0" cap="flat">
                                <a:solidFill>
                                  <a:srgbClr val="0E2841">
                                    <a:alpha val="20000"/>
                                  </a:srgbClr>
                                </a:solidFill>
                                <a:prstDash val="solid"/>
                                <a:round/>
                              </a:ln>
                            </wps:spPr>
                            <wps:bodyPr lIns="0" tIns="0" rIns="0" bIns="0"/>
                          </wps:wsp>
                        </wpg:grpSp>
                      </wpg:grpSp>
                    </wpg:wgp>
                  </a:graphicData>
                </a:graphic>
              </wp:anchor>
            </w:drawing>
          </mc:Choice>
          <mc:Fallback>
            <w:pict>
              <v:group w14:anchorId="51468050" id="Groupe 26" o:spid="_x0000_s1026" style="position:absolute;margin-left:23.8pt;margin-top:21.05pt;width:195.9pt;height:799.2pt;z-index:-251657216;mso-position-horizontal-relative:page;mso-position-vertical-relative:page" coordsize="24879,10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">
                <v:rect id="Rectangle 3" o:spid="_x0000_s1027" style="position:absolute;width:2205;height:10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" fillcolor="#0e2841" stroked="f">
                  <v:textbox inset="0,0,0,0"/>
                </v:rect>
                <v:shape id="Pentagone 4" o:spid="_x0000_s1028" style="position:absolute;top:16314;width:24879;height:6140;visibility:visible;mso-wrap-style:square;v-text-anchor:middle" coordsize="2487926,6140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" adj="-11796480,,5400" path="m,l2180921,r307005,307005l2180921,614010,,614010,,xe" fillcolor="#156082" stroked="f">
                  <v:stroke joinstyle="miter"/>
                  <v:formulas/>
                  <v:path arrowok="t" o:connecttype="custom" o:connectlocs="1243963,0;2487926,307005;1243963,614010;0,307005;1090460,0;1090460,614010" o:connectangles="270,0,90,180,270,90" textboxrect="0,0,2334423,614010"/>
                  <v:textbox inset=",0,14.4pt,0">
                    <w:txbxContent>
                      <w:p w14:paraId="74626549" w14:textId="77777777" w:rsidR="001D54F8" w:rsidRDefault="00000000">
                        <w:pPr>
                          <w:pStyle w:val="Sansinterligne"/>
                          <w:jc w:val="right"/>
                        </w:pPr>
                        <w:r>
                          <w:rPr>
                            <w:color w:val="FFFFFF"/>
                            <w:sz w:val="28"/>
                            <w:szCs w:val="28"/>
                          </w:rPr>
                          <w:t>20/01/2026</w:t>
                        </w:r>
                      </w:p>
                    </w:txbxContent>
                  </v:textbox>
                </v:shape>
                <v:group id="Groupe 5" o:spid="_x0000_s1029" style="position:absolute;left:863;top:46825;width:23325;height:54614" coordsize="23324,54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">
                  <v:group id="Groupe 6" o:spid="_x0000_s1030" style="position:absolute;left:1078;width:18709;height:54613" coordsize="18708,54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">
                    <v:shape id="Forme libre 20" o:spid="_x0000_s1031" style="position:absolute;left:4081;top:35085;width:3458;height:12222;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" path="m,l39,152,84,304r38,113l122,440,76,306,39,180,6,53,,xe" fillcolor="#0e2841" strokecolor="#0e2841" strokeweight="0">
                      <v:path arrowok="t" o:connecttype="custom" o:connectlocs="172908,0;345816,611144;172908,1222287;0,611144;0,0;110548,422245;238103,844489;345816,1158395;345816,1222287;215426,850045;110548,500026;17007,147230;0,0" o:connectangles="270,0,90,180,0,0,0,0,0,0,0,0,0" textboxrect="0,0,122,440"/>
                    </v:shape>
                    <v:shape id="Forme libre 21" o:spid="_x0000_s1032" style="position:absolute;left:7710;top:47141;width:3288;height:7472;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" path="m,l8,19,37,93r30,74l116,269r-8,l60,169,30,98,1,25,,xe" fillcolor="#0e2841" strokecolor="#0e2841" strokeweight="0">
                      <v:path arrowok="t" o:connecttype="custom" o:connectlocs="164405,0;328809,373628;164405,747256;0,373628;0,0;22676,52780;104879,258345;189916,463910;328809,747256;306133,747256;170074,469466;85037,272235;2835,69448;0,0" o:connectangles="270,0,90,180,0,0,0,0,0,0,0,0,0,0" textboxrect="0,0,116,269"/>
                    </v:shape>
                    <v:shape id="Forme libre 22" o:spid="_x0000_s1033" style="position:absolute;width:3968;height:35335;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" path="m,l,,1,79r2,80l12,317,23,476,39,634,58,792,83,948r24,138l135,1223r5,49l138,1262,105,1106,77,949,53,792,35,634,20,476,9,317,2,159,,79,,xe" fillcolor="#0e2841" strokecolor="#0e2841" strokeweight="0">
                      <v:path arrowok="t" o:connecttype="custom" o:connectlocs="198420,0;396840,1766753;198420,3533506;0,1766753;0,0;0,0;2835,219455;8504,441688;34015,880599;65195,1322287;110548,1761197;164405,2200108;235269,2633462;303299,3016814;382667,3397388;396840,3533506;391171,3505727;297630,3072372;218262,2636240;150232,2200108;99210,1761197;56691,1322287;25511,880599;5669,441688;0,219455;0,0" o:connectangles="270,0,90,180,0,0,0,0,0,0,0,0,0,0,0,0,0,0,0,0,0,0,0,0,0,0" textboxrect="0,0,140,1272"/>
                    </v:shape>
                    <v:shape id="Forme libre 23" o:spid="_x0000_s1034" style="position:absolute;left:3571;top:11361;width:1276;height:23724;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" path="m45,r,l35,66r-9,67l14,267,6,401,3,534,6,669r8,134l18,854r,-3l9,814,8,803,1,669,,534,3,401,12,267,25,132,34,66,45,xe" fillcolor="#0e2841" strokecolor="#0e2841" strokeweight="0">
                      <v:path arrowok="t" o:connecttype="custom" o:connectlocs="63779,0;127558,1186169;63779,2372337;0,1186169;127558,0;127558,0;99212,183342;73700,369462;39685,741703;17008,1113943;8504,1483405;17008,1858423;39685,2230663;51023,2372337;51023,2364003;25512,2261221;22677,2230663;2835,1858423;0,1483405;8504,1113943;34015,741703;70866,366684;96377,183342;127558,0" o:connectangles="270,0,90,180,0,0,0,0,0,0,0,0,0,0,0,0,0,0,0,0,0,0,0,0" textboxrect="0,0,45,854"/>
                    </v:shape>
                    <v:shape id="Forme libre 24" o:spid="_x0000_s1035" style="position:absolute;left:3968;top:35335;width:4365;height:17473;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" path="m,l10,44r11,82l34,207r19,86l75,380r25,86l120,521r21,55l152,618r2,11l140,595,115,532,93,468,67,383,47,295,28,207,12,104,,xe" fillcolor="#0e2841" strokecolor="#0e2841" strokeweight="0">
                      <v:path arrowok="t" o:connecttype="custom" o:connectlocs="218263,0;436525,873654;218263,1747308;0,873654;0,0;28346,122228;59526,350017;96376,575028;150233,813929;212593,1055607;283458,1294508;340149,1447293;399675,1600079;430856,1716751;436525,1747308;396841,1652859;325976,1477850;263616,1300064;189917,1063941;133225,819485;79368,575028;34015,288903;0,0" o:connectangles="270,0,90,180,0,0,0,0,0,0,0,0,0,0,0,0,0,0,0,0,0,0,0" textboxrect="0,0,154,629"/>
                    </v:shape>
                    <v:shape id="Forme libre 25" o:spid="_x0000_s1036" style="position:absolute;left:8560;top:52697;width:935;height:1916;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" path="m,l33,69r-9,l12,35,,xe" fillcolor="#0e2841" strokecolor="#0e2841" strokeweight="0">
                      <v:path arrowok="t" o:connecttype="custom" o:connectlocs="46772,0;93543,95838;46772,191676;0,95838;0,0;93543,191676;68031,191676;34016,97227;0,0" o:connectangles="270,0,90,180,0,0,0,0,0" textboxrect="0,0,33,69"/>
                    </v:shape>
                    <v:shape id="Forme libre 26" o:spid="_x0000_s1037" style="position:absolute;left:3826;top:33973;width:425;height:2584;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" path="m,l9,37r,3l15,93,5,49,,xe" fillcolor="#0e2841" strokecolor="#0e2841" strokeweight="0">
                      <v:path arrowok="t" o:connecttype="custom" o:connectlocs="21260,0;42519,129173;21260,258345;0,129173;0,0;25511,102782;25511,111116;42519,258345;14173,136117;0,0" o:connectangles="270,0,90,180,0,0,0,0,0,0" textboxrect="0,0,15,93"/>
                    </v:shape>
                    <v:shape id="Forme libre 27" o:spid="_x0000_s1038" style="position:absolute;left:7539;top:25862;width:11169;height:21279;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" path="m394,r,l356,38,319,77r-35,40l249,160r-42,58l168,276r-37,63l98,402,69,467,45,535,26,604,14,673,7,746,6,766,,749r1,-5l7,673,21,603,40,533,65,466,94,400r33,-64l164,275r40,-60l248,158r34,-42l318,76,354,37,394,xe" fillcolor="#0e2841" strokecolor="#0e2841" strokeweight="0">
                      <v:path arrowok="t" o:connecttype="custom" o:connectlocs="558415,0;1116829,1063941;558415,2127881;0,1063941;1116829,0;1116829,0;1009115,105561;904235,213899;805024,325016;705813,444466;586760,605585;476211,766704;371331,941712;277790,1116721;195587,1297285;127557,1486183;73699,1677859;39684,1869535;19842,2072323;17008,2127881;0,2080656;2835,2066767;19842,1869535;59526,1675081;113384,1480627;184248,1294507;266452,1111165;359993,933379;464873,763926;578257,597251;702979,438910;799355,322238;901400,211121;1003445,102783;1116829,0" o:connectangles="270,0,90,180,0,0,0,0,0,0,0,0,0,0,0,0,0,0,0,0,0,0,0,0,0,0,0,0,0,0,0,0,0,0,0" textboxrect="0,0,394,766"/>
                    </v:shape>
                    <v:shape id="Forme libre 28" o:spid="_x0000_s1039" style="position:absolute;left:7539;top:47307;width:1021;height:539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" path="m,l6,16r1,3l11,80r9,52l33,185r3,9l21,161,15,145,5,81,1,41,,xe" fillcolor="#0e2841" strokecolor="#0e2841" strokeweight="0">
                      <v:path arrowok="t" o:connecttype="custom" o:connectlocs="51024,0;102047,269460;51024,538919;0,269460;0,0;17008,44447;19842,52781;31181,222235;56693,366687;93543,513918;102047,538919;59527,447247;42520,402800;14173,225013;2835,113895;0,0" o:connectangles="270,0,90,180,0,0,0,0,0,0,0,0,0,0,0,0" textboxrect="0,0,36,194"/>
                    </v:shape>
                    <v:shape id="Forme libre 29" o:spid="_x0000_s1040" style="position:absolute;left:8333;top:52808;width:879;height:1805;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" path="m,l31,65r-8,l,xe" fillcolor="#0e2841" strokecolor="#0e2841" strokeweight="0">
                      <v:path arrowok="t" o:connecttype="custom" o:connectlocs="43937,0;87873,90283;43937,180566;0,90283;0,0;87873,180566;65196,180566;0,0" o:connectangles="270,0,90,180,0,0,0,0" textboxrect="0,0,31,65"/>
                    </v:shape>
                    <v:shape id="Forme libre 30" o:spid="_x0000_s1041" style="position:absolute;left:7539;top:46668;width:199;height:11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" path="m,l6,17,7,42,6,39,,23,,xe" fillcolor="#0e2841" strokecolor="#0e2841" strokeweight="0">
                      <v:path arrowok="t" o:connecttype="custom" o:connectlocs="9921,0;19842,58339;9921,116677;0,58339;0,0;17007,47226;19842,116677;17007,108343;0,63895;0,0" o:connectangles="270,0,90,180,0,0,0,0,0,0" textboxrect="0,0,7,42"/>
                    </v:shape>
                    <v:shape id="Forme libre 31" o:spid="_x0000_s1042" style="position:absolute;left:7965;top:51335;width:1275;height:3278;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" path="m,l6,16,21,49,33,84r12,34l44,118,13,53,11,42,,xe" fillcolor="#0e2841" strokecolor="#0e2841" strokeweight="0">
                      <v:path arrowok="t" o:connecttype="custom" o:connectlocs="63779,0;127558,163897;63779,327794;0,163897;0,0;17008,44447;59527,136118;93543,233345;127558,327794;124723,327794;36850,147230;31181,116672;0,0" o:connectangles="270,0,90,180,0,0,0,0,0,0,0,0,0" textboxrect="0,0,45,118"/>
                    </v:shape>
                  </v:group>
                  <v:group id="Groupe 7" o:spid="_x0000_s1043" style="position:absolute;top:10764;width:23324;height:43849" coordsize="23324,4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">
                    <v:shape id="Forme libre 8" o:spid="_x0000_s1044" style="position:absolute;left:1015;top:14104;width:5292;height:18668;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" path="m,l41,155,86,309r39,116l125,450,79,311,41,183,7,54,,xe" fillcolor="#0e2841" strokecolor="#0e2841" strokeweight="0">
                      <v:fill opacity="13107f"/>
                      <v:stroke opacity="13107f"/>
                      <v:path arrowok="t" o:connecttype="custom" o:connectlocs="264568,0;529135,933406;264568,1866811;0,933406;0,0;173556,643013;364045,1281877;529135,1763099;529135,1866811;334413,1290174;173556,759170;29632,224017;0,0" o:connectangles="270,0,90,180,0,0,0,0,0,0,0,0,0" textboxrect="0,0,125,450"/>
                    </v:shape>
                    <v:shape id="Forme libre 9" o:spid="_x0000_s1045" style="position:absolute;left:6603;top:32440;width:4995;height:11409;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" path="m,l8,20,37,96r32,74l118,275r-9,l61,174,30,100,,26,,xe" fillcolor="#0e2841" strokecolor="#0e2841" strokeweight="0">
                      <v:fill opacity="13107f"/>
                      <v:stroke opacity="13107f"/>
                      <v:path arrowok="t" o:connecttype="custom" o:connectlocs="249755,0;499509,570416;249755,1140832;0,570416;0,0;33865,82970;156626,398254;292086,705242;499509,1140832;461411,1140832;258221,721836;126994,414848;0,107860;0,0" o:connectangles="270,0,90,180,0,0,0,0,0,0,0,0,0,0" textboxrect="0,0,118,275"/>
                    </v:shape>
                    <v:shape id="Forme libre 10" o:spid="_x0000_s1046" style="position:absolute;top:9417;width:846;height:5019;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" path="m,l16,72r4,49l18,112,,31,,xe" fillcolor="#0e2841" strokecolor="#0e2841" strokeweight="0">
                      <v:fill opacity="13107f"/>
                      <v:stroke opacity="13107f"/>
                      <v:path arrowok="t" o:connecttype="custom" o:connectlocs="42332,0;84664,250985;42332,501969;0,250985;0,0;67731,298692;84664,501969;76198,464632;0,128604;0,0" o:connectangles="270,0,90,180,0,0,0,0,0,0" textboxrect="0,0,20,121"/>
                    </v:shape>
                    <v:shape id="Forme libre 12" o:spid="_x0000_s1047" style="position:absolute;left:846;top:14436;width:6688;height:26675;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" path="m,l11,46r11,83l36,211r19,90l76,389r27,87l123,533r21,55l155,632r3,11l142,608,118,544,95,478,69,391,47,302,29,212,13,107,,xe" fillcolor="#0e2841" strokecolor="#0e2841" strokeweight="0">
                      <v:fill opacity="13107f"/>
                      <v:stroke opacity="13107f"/>
                      <v:path arrowok="t" o:connecttype="custom" o:connectlocs="334414,0;668828,1333735;334414,2667469;0,1333735;0,0;46564,190830;93128,535153;152391,875328;232820,1248691;321715,1613757;436008,1974674;520670,2211137;609565,2439303;656129,2621836;668828,2667469;601099,2522272;499504,2256770;402143,1982971;292083,1622053;198955,1252839;122760,879477;55030,443887;0,0" o:connectangles="270,0,90,180,0,0,0,0,0,0,0,0,0,0,0,0,0,0,0,0,0,0,0" textboxrect="0,0,158,643"/>
                    </v:shape>
                    <v:shape id="Forme libre 13" o:spid="_x0000_s1048" style="position:absolute;left:7873;top:40903;width:1397;height:294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" path="m,l33,71r-9,l11,36,,xe" fillcolor="#0e2841" strokecolor="#0e2841" strokeweight="0">
                      <v:fill opacity="13107f"/>
                      <v:stroke opacity="13107f"/>
                      <v:path arrowok="t" o:connecttype="custom" o:connectlocs="69846,0;139692,147273;69846,294546;0,147273;0,0;139692,294546;101594,294546;46564,149347;0,0" o:connectangles="270,0,90,180,0,0,0,0,0" textboxrect="0,0,33,71"/>
                    </v:shape>
                    <v:shape id="Forme libre 14" o:spid="_x0000_s1049" style="position:absolute;left:677;top:12403;width:635;height:3941;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" path="m,l8,37r,4l15,95,4,49,,xe" fillcolor="#0e2841" strokecolor="#0e2841" strokeweight="0">
                      <v:fill opacity="13107f"/>
                      <v:stroke opacity="13107f"/>
                      <v:path arrowok="t" o:connecttype="custom" o:connectlocs="31748,0;63495,197053;31748,394106;0,197053;0,0;33864,153494;33864,170088;63495,394106;16932,203276;0,0" o:connectangles="270,0,90,180,0,0,0,0,0,0" textboxrect="0,0,15,95"/>
                    </v:shape>
                    <v:shape id="Forme libre 15" o:spid="_x0000_s1050" style="position:absolute;left:6307;width:17017;height:32440;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" path="m402,r,1l363,39,325,79r-35,42l255,164r-44,58l171,284r-38,62l100,411,71,478,45,546,27,617,13,689,7,761r,21l,765r1,-4l7,688,21,616,40,545,66,475,95,409r35,-66l167,281r42,-61l253,163r34,-43l324,78,362,38,402,xe" fillcolor="#0e2841" strokecolor="#0e2841" strokeweight="0">
                      <v:fill opacity="13107f"/>
                      <v:stroke opacity="13107f"/>
                      <v:path arrowok="t" o:connecttype="custom" o:connectlocs="850854,0;1701707,1622050;850854,3244099;0,1622050;1701707,0;1701707,4148;1536616,161790;1375758,327729;1227600,501964;1079441,680348;893185,920959;723860,1178164;563003,1435369;423310,1705019;300550,1982966;190490,2265061;114294,2559602;55030,2858292;29632,3156981;29632,3244099;0,3173575;4233,3156981;29632,2854143;88895,2555454;169324,2260913;279385,1970520;402145,1696722;550303,1422923;706928,1165718;884718,912662;1070975,676200;1214900,497816;1371525,323580;1532383,157642;1701707,0" o:connectangles="270,0,90,180,0,0,0,0,0,0,0,0,0,0,0,0,0,0,0,0,0,0,0,0,0,0,0,0,0,0,0,0,0,0,0" textboxrect="0,0,402,782"/>
                    </v:shape>
                    <v:shape id="Forme libre 16" o:spid="_x0000_s1051" style="position:absolute;left:6307;top:32772;width:1566;height:813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" path="m,l6,15r1,3l12,80r9,54l33,188r4,8l22,162,15,146,5,81,1,40,,xe" fillcolor="#0e2841" strokecolor="#0e2841" strokeweight="0">
                      <v:fill opacity="13107f"/>
                      <v:stroke opacity="13107f"/>
                      <v:path arrowok="t" o:connecttype="custom" o:connectlocs="78314,0;156627,406551;78314,813102;0,406551;0,0;25399,62227;29632,74673;50798,331878;88896,555896;139694,779914;156627,813102;93130,672054;63497,605678;21166,336027;4233,165939;0,0" o:connectangles="270,0,90,180,0,0,0,0,0,0,0,0,0,0,0,0" textboxrect="0,0,37,196"/>
                    </v:shape>
                    <v:shape id="Forme libre 17" o:spid="_x0000_s1052" style="position:absolute;left:7534;top:41111;width:1313;height:273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" path="m,l31,66r-7,l,xe" fillcolor="#0e2841" strokecolor="#0e2841" strokeweight="0">
                      <v:fill opacity="13107f"/>
                      <v:stroke opacity="13107f"/>
                      <v:path arrowok="t" o:connecttype="custom" o:connectlocs="65613,0;131225,136899;65613,273798;0,136899;0,0;131225,273798;101594,273798;0,0" o:connectangles="270,0,90,180,0,0,0,0" textboxrect="0,0,31,66"/>
                    </v:shape>
                    <v:shape id="Forme libre 18" o:spid="_x0000_s1053" style="position:absolute;left:6307;top:31735;width:296;height:1784;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" path="m,l7,17r,26l6,40,,25,,xe" fillcolor="#0e2841" strokecolor="#0e2841" strokeweight="0">
                      <v:fill opacity="13107f"/>
                      <v:stroke opacity="13107f"/>
                      <v:path arrowok="t" o:connecttype="custom" o:connectlocs="14818,0;29635,89191;14818,178381;0,89191;0,0;29635,70523;29635,178381;25401,165936;0,103710;0,0" o:connectangles="270,0,90,180,0,0,0,0,0,0" textboxrect="0,0,7,43"/>
                    </v:shape>
                    <v:shape id="Forme libre 19" o:spid="_x0000_s1054" style="position:absolute;left:6942;top:38829;width:1947;height:502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" path="m,l7,16,22,50,33,86r13,35l45,121,14,55,11,44,,xe" fillcolor="#0e2841" strokecolor="#0e2841" strokeweight="0">
                      <v:fill opacity="13107f"/>
                      <v:stroke opacity="13107f"/>
                      <v:path arrowok="t" o:connecttype="custom" o:connectlocs="97361,0;194721,250985;97361,501969;0,250985;0,0;29631,66376;93127,207425;139691,356771;194721,501969;190488,501969;59263,228168;46564,182534;0,0" o:connectangles="270,0,90,180,0,0,0,0,0,0,0,0,0" textboxrect="0,0,46,121"/>
                    </v:shape>
                  </v:group>
                </v:group>
                <w10:wrap anchorx="page" anchory="page"/>
              </v:group>
            </w:pict>
          </mc:Fallback>
        </mc:AlternateContent>
      </w:r>
    </w:p>
    <w:p w14:paraId="1F518DD4" w14:textId="77777777" w:rsidR="00755485" w:rsidRDefault="00755485"/>
    <w:p w14:paraId="146E727B" w14:textId="77777777" w:rsidR="00755485" w:rsidRDefault="00755485"/>
    <w:p w14:paraId="3988F8F6" w14:textId="77777777" w:rsidR="00755485" w:rsidRDefault="00755485"/>
    <w:p w14:paraId="2F53088D" w14:textId="77777777" w:rsidR="00755485" w:rsidRDefault="00755485"/>
    <w:p w14:paraId="6BA3926F" w14:textId="77777777" w:rsidR="00755485" w:rsidRDefault="00755485"/>
    <w:p w14:paraId="0E4E129F" w14:textId="77777777" w:rsidR="00755485" w:rsidRDefault="00755485"/>
    <w:p w14:paraId="31E98C97" w14:textId="77777777" w:rsidR="00755485" w:rsidRDefault="00755485"/>
    <w:sdt>
      <w:sdtPr>
        <w:id w:val="1701279265"/>
        <w:docPartObj>
          <w:docPartGallery w:val="Table of Contents"/>
          <w:docPartUnique/>
        </w:docPartObj>
      </w:sdtPr>
      <w:sdtEndPr>
        <w:rPr>
          <w:rFonts w:ascii="Aptos" w:eastAsia="Aptos" w:hAnsi="Aptos" w:cs="Times New Roman"/>
          <w:b/>
          <w:bCs/>
          <w:color w:val="auto"/>
          <w:kern w:val="3"/>
          <w:sz w:val="24"/>
          <w:szCs w:val="24"/>
          <w:lang w:eastAsia="en-US"/>
        </w:rPr>
      </w:sdtEndPr>
      <w:sdtContent>
        <w:p w14:paraId="761A27F1" w14:textId="657642AE" w:rsidR="00755485" w:rsidRDefault="00755485">
          <w:pPr>
            <w:pStyle w:val="En-ttedetabledesmatires"/>
          </w:pPr>
          <w:r>
            <w:t>Sommaires</w:t>
          </w:r>
        </w:p>
        <w:p w14:paraId="7737E85F" w14:textId="2368BF88" w:rsidR="00755485" w:rsidRDefault="00755485">
          <w:pPr>
            <w:pStyle w:val="TM2"/>
            <w:tabs>
              <w:tab w:val="left" w:pos="720"/>
              <w:tab w:val="right" w:leader="dot" w:pos="9062"/>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221742954" w:history="1">
            <w:r w:rsidRPr="00BA6DB8">
              <w:rPr>
                <w:rStyle w:val="Lienhypertexte"/>
                <w:noProof/>
              </w:rPr>
              <w:t>I.</w:t>
            </w:r>
            <w:r>
              <w:rPr>
                <w:rFonts w:asciiTheme="minorHAnsi" w:eastAsiaTheme="minorEastAsia" w:hAnsiTheme="minorHAnsi" w:cstheme="minorBidi"/>
                <w:noProof/>
                <w:kern w:val="2"/>
                <w:lang w:eastAsia="fr-FR"/>
                <w14:ligatures w14:val="standardContextual"/>
              </w:rPr>
              <w:tab/>
            </w:r>
            <w:r w:rsidRPr="00BA6DB8">
              <w:rPr>
                <w:rStyle w:val="Lienhypertexte"/>
                <w:noProof/>
              </w:rPr>
              <w:t>Conception</w:t>
            </w:r>
            <w:r>
              <w:rPr>
                <w:noProof/>
                <w:webHidden/>
              </w:rPr>
              <w:tab/>
            </w:r>
            <w:r>
              <w:rPr>
                <w:noProof/>
                <w:webHidden/>
              </w:rPr>
              <w:fldChar w:fldCharType="begin"/>
            </w:r>
            <w:r>
              <w:rPr>
                <w:noProof/>
                <w:webHidden/>
              </w:rPr>
              <w:instrText xml:space="preserve"> PAGEREF _Toc221742954 \h </w:instrText>
            </w:r>
            <w:r>
              <w:rPr>
                <w:noProof/>
                <w:webHidden/>
              </w:rPr>
            </w:r>
            <w:r>
              <w:rPr>
                <w:noProof/>
                <w:webHidden/>
              </w:rPr>
              <w:fldChar w:fldCharType="separate"/>
            </w:r>
            <w:r>
              <w:rPr>
                <w:noProof/>
                <w:webHidden/>
              </w:rPr>
              <w:t>1</w:t>
            </w:r>
            <w:r>
              <w:rPr>
                <w:noProof/>
                <w:webHidden/>
              </w:rPr>
              <w:fldChar w:fldCharType="end"/>
            </w:r>
          </w:hyperlink>
        </w:p>
        <w:p w14:paraId="36DA7BE0" w14:textId="051DCBBD" w:rsidR="00755485" w:rsidRDefault="00755485">
          <w:pPr>
            <w:pStyle w:val="TM3"/>
            <w:tabs>
              <w:tab w:val="right" w:leader="dot" w:pos="9062"/>
            </w:tabs>
            <w:rPr>
              <w:noProof/>
            </w:rPr>
          </w:pPr>
          <w:hyperlink w:anchor="_Toc221742955" w:history="1">
            <w:r w:rsidRPr="00BA6DB8">
              <w:rPr>
                <w:rStyle w:val="Lienhypertexte"/>
                <w:noProof/>
              </w:rPr>
              <w:t>Partitionnement du disque dur</w:t>
            </w:r>
            <w:r>
              <w:rPr>
                <w:noProof/>
                <w:webHidden/>
              </w:rPr>
              <w:tab/>
            </w:r>
            <w:r>
              <w:rPr>
                <w:noProof/>
                <w:webHidden/>
              </w:rPr>
              <w:fldChar w:fldCharType="begin"/>
            </w:r>
            <w:r>
              <w:rPr>
                <w:noProof/>
                <w:webHidden/>
              </w:rPr>
              <w:instrText xml:space="preserve"> PAGEREF _Toc221742955 \h </w:instrText>
            </w:r>
            <w:r>
              <w:rPr>
                <w:noProof/>
                <w:webHidden/>
              </w:rPr>
            </w:r>
            <w:r>
              <w:rPr>
                <w:noProof/>
                <w:webHidden/>
              </w:rPr>
              <w:fldChar w:fldCharType="separate"/>
            </w:r>
            <w:r>
              <w:rPr>
                <w:noProof/>
                <w:webHidden/>
              </w:rPr>
              <w:t>1</w:t>
            </w:r>
            <w:r>
              <w:rPr>
                <w:noProof/>
                <w:webHidden/>
              </w:rPr>
              <w:fldChar w:fldCharType="end"/>
            </w:r>
          </w:hyperlink>
        </w:p>
        <w:p w14:paraId="76CF017C" w14:textId="095153AF" w:rsidR="00755485" w:rsidRDefault="00755485">
          <w:pPr>
            <w:pStyle w:val="TM3"/>
            <w:tabs>
              <w:tab w:val="right" w:leader="dot" w:pos="9062"/>
            </w:tabs>
            <w:rPr>
              <w:noProof/>
            </w:rPr>
          </w:pPr>
          <w:hyperlink w:anchor="_Toc221742956" w:history="1">
            <w:r w:rsidRPr="00BA6DB8">
              <w:rPr>
                <w:rStyle w:val="Lienhypertexte"/>
                <w:noProof/>
              </w:rPr>
              <w:t>Création d’une image disque</w:t>
            </w:r>
            <w:r>
              <w:rPr>
                <w:noProof/>
                <w:webHidden/>
              </w:rPr>
              <w:tab/>
            </w:r>
            <w:r>
              <w:rPr>
                <w:noProof/>
                <w:webHidden/>
              </w:rPr>
              <w:fldChar w:fldCharType="begin"/>
            </w:r>
            <w:r>
              <w:rPr>
                <w:noProof/>
                <w:webHidden/>
              </w:rPr>
              <w:instrText xml:space="preserve"> PAGEREF _Toc221742956 \h </w:instrText>
            </w:r>
            <w:r>
              <w:rPr>
                <w:noProof/>
                <w:webHidden/>
              </w:rPr>
            </w:r>
            <w:r>
              <w:rPr>
                <w:noProof/>
                <w:webHidden/>
              </w:rPr>
              <w:fldChar w:fldCharType="separate"/>
            </w:r>
            <w:r>
              <w:rPr>
                <w:noProof/>
                <w:webHidden/>
              </w:rPr>
              <w:t>1</w:t>
            </w:r>
            <w:r>
              <w:rPr>
                <w:noProof/>
                <w:webHidden/>
              </w:rPr>
              <w:fldChar w:fldCharType="end"/>
            </w:r>
          </w:hyperlink>
        </w:p>
        <w:p w14:paraId="7E78EC54" w14:textId="0537A2C8" w:rsidR="00755485" w:rsidRDefault="00755485">
          <w:pPr>
            <w:pStyle w:val="TM3"/>
            <w:tabs>
              <w:tab w:val="right" w:leader="dot" w:pos="9062"/>
            </w:tabs>
            <w:rPr>
              <w:noProof/>
            </w:rPr>
          </w:pPr>
          <w:hyperlink w:anchor="_Toc221742957" w:history="1">
            <w:r w:rsidRPr="00BA6DB8">
              <w:rPr>
                <w:rStyle w:val="Lienhypertexte"/>
                <w:noProof/>
              </w:rPr>
              <w:t>Restauration d’une image disque</w:t>
            </w:r>
            <w:r>
              <w:rPr>
                <w:noProof/>
                <w:webHidden/>
              </w:rPr>
              <w:tab/>
            </w:r>
            <w:r>
              <w:rPr>
                <w:noProof/>
                <w:webHidden/>
              </w:rPr>
              <w:fldChar w:fldCharType="begin"/>
            </w:r>
            <w:r>
              <w:rPr>
                <w:noProof/>
                <w:webHidden/>
              </w:rPr>
              <w:instrText xml:space="preserve"> PAGEREF _Toc221742957 \h </w:instrText>
            </w:r>
            <w:r>
              <w:rPr>
                <w:noProof/>
                <w:webHidden/>
              </w:rPr>
            </w:r>
            <w:r>
              <w:rPr>
                <w:noProof/>
                <w:webHidden/>
              </w:rPr>
              <w:fldChar w:fldCharType="separate"/>
            </w:r>
            <w:r>
              <w:rPr>
                <w:noProof/>
                <w:webHidden/>
              </w:rPr>
              <w:t>1</w:t>
            </w:r>
            <w:r>
              <w:rPr>
                <w:noProof/>
                <w:webHidden/>
              </w:rPr>
              <w:fldChar w:fldCharType="end"/>
            </w:r>
          </w:hyperlink>
        </w:p>
        <w:p w14:paraId="000F3D25" w14:textId="57D2DE7D" w:rsidR="00755485" w:rsidRDefault="00755485">
          <w:pPr>
            <w:pStyle w:val="TM3"/>
            <w:tabs>
              <w:tab w:val="right" w:leader="dot" w:pos="9062"/>
            </w:tabs>
            <w:rPr>
              <w:noProof/>
            </w:rPr>
          </w:pPr>
          <w:hyperlink w:anchor="_Toc221742958" w:history="1">
            <w:r w:rsidRPr="00BA6DB8">
              <w:rPr>
                <w:rStyle w:val="Lienhypertexte"/>
                <w:noProof/>
              </w:rPr>
              <w:t>Masteurisation du système</w:t>
            </w:r>
            <w:r>
              <w:rPr>
                <w:noProof/>
                <w:webHidden/>
              </w:rPr>
              <w:tab/>
            </w:r>
            <w:r>
              <w:rPr>
                <w:noProof/>
                <w:webHidden/>
              </w:rPr>
              <w:fldChar w:fldCharType="begin"/>
            </w:r>
            <w:r>
              <w:rPr>
                <w:noProof/>
                <w:webHidden/>
              </w:rPr>
              <w:instrText xml:space="preserve"> PAGEREF _Toc221742958 \h </w:instrText>
            </w:r>
            <w:r>
              <w:rPr>
                <w:noProof/>
                <w:webHidden/>
              </w:rPr>
            </w:r>
            <w:r>
              <w:rPr>
                <w:noProof/>
                <w:webHidden/>
              </w:rPr>
              <w:fldChar w:fldCharType="separate"/>
            </w:r>
            <w:r>
              <w:rPr>
                <w:noProof/>
                <w:webHidden/>
              </w:rPr>
              <w:t>2</w:t>
            </w:r>
            <w:r>
              <w:rPr>
                <w:noProof/>
                <w:webHidden/>
              </w:rPr>
              <w:fldChar w:fldCharType="end"/>
            </w:r>
          </w:hyperlink>
        </w:p>
        <w:p w14:paraId="63A953D6" w14:textId="6C34C020" w:rsidR="00755485" w:rsidRDefault="00755485">
          <w:pPr>
            <w:pStyle w:val="TM2"/>
            <w:tabs>
              <w:tab w:val="left" w:pos="720"/>
              <w:tab w:val="right" w:leader="dot" w:pos="9062"/>
            </w:tabs>
            <w:rPr>
              <w:rFonts w:asciiTheme="minorHAnsi" w:eastAsiaTheme="minorEastAsia" w:hAnsiTheme="minorHAnsi" w:cstheme="minorBidi"/>
              <w:noProof/>
              <w:kern w:val="2"/>
              <w:lang w:eastAsia="fr-FR"/>
              <w14:ligatures w14:val="standardContextual"/>
            </w:rPr>
          </w:pPr>
          <w:hyperlink w:anchor="_Toc221742959" w:history="1">
            <w:r w:rsidRPr="00BA6DB8">
              <w:rPr>
                <w:rStyle w:val="Lienhypertexte"/>
                <w:noProof/>
              </w:rPr>
              <w:t>II.</w:t>
            </w:r>
            <w:r>
              <w:rPr>
                <w:rFonts w:asciiTheme="minorHAnsi" w:eastAsiaTheme="minorEastAsia" w:hAnsiTheme="minorHAnsi" w:cstheme="minorBidi"/>
                <w:noProof/>
                <w:kern w:val="2"/>
                <w:lang w:eastAsia="fr-FR"/>
                <w14:ligatures w14:val="standardContextual"/>
              </w:rPr>
              <w:tab/>
            </w:r>
            <w:r w:rsidRPr="00BA6DB8">
              <w:rPr>
                <w:rStyle w:val="Lienhypertexte"/>
                <w:noProof/>
              </w:rPr>
              <w:t>Réalisation</w:t>
            </w:r>
            <w:r>
              <w:rPr>
                <w:noProof/>
                <w:webHidden/>
              </w:rPr>
              <w:tab/>
            </w:r>
            <w:r>
              <w:rPr>
                <w:noProof/>
                <w:webHidden/>
              </w:rPr>
              <w:fldChar w:fldCharType="begin"/>
            </w:r>
            <w:r>
              <w:rPr>
                <w:noProof/>
                <w:webHidden/>
              </w:rPr>
              <w:instrText xml:space="preserve"> PAGEREF _Toc221742959 \h </w:instrText>
            </w:r>
            <w:r>
              <w:rPr>
                <w:noProof/>
                <w:webHidden/>
              </w:rPr>
            </w:r>
            <w:r>
              <w:rPr>
                <w:noProof/>
                <w:webHidden/>
              </w:rPr>
              <w:fldChar w:fldCharType="separate"/>
            </w:r>
            <w:r>
              <w:rPr>
                <w:noProof/>
                <w:webHidden/>
              </w:rPr>
              <w:t>2</w:t>
            </w:r>
            <w:r>
              <w:rPr>
                <w:noProof/>
                <w:webHidden/>
              </w:rPr>
              <w:fldChar w:fldCharType="end"/>
            </w:r>
          </w:hyperlink>
        </w:p>
        <w:p w14:paraId="720216B3" w14:textId="3778093C" w:rsidR="00755485" w:rsidRDefault="00755485">
          <w:pPr>
            <w:pStyle w:val="TM3"/>
            <w:tabs>
              <w:tab w:val="right" w:leader="dot" w:pos="9062"/>
            </w:tabs>
            <w:rPr>
              <w:noProof/>
            </w:rPr>
          </w:pPr>
          <w:hyperlink w:anchor="_Toc221742960" w:history="1">
            <w:r w:rsidRPr="00BA6DB8">
              <w:rPr>
                <w:rStyle w:val="Lienhypertexte"/>
                <w:noProof/>
              </w:rPr>
              <w:t>Étape 1 : Télécharger EaseUS Partition Master Free</w:t>
            </w:r>
            <w:r>
              <w:rPr>
                <w:noProof/>
                <w:webHidden/>
              </w:rPr>
              <w:tab/>
            </w:r>
            <w:r>
              <w:rPr>
                <w:noProof/>
                <w:webHidden/>
              </w:rPr>
              <w:fldChar w:fldCharType="begin"/>
            </w:r>
            <w:r>
              <w:rPr>
                <w:noProof/>
                <w:webHidden/>
              </w:rPr>
              <w:instrText xml:space="preserve"> PAGEREF _Toc221742960 \h </w:instrText>
            </w:r>
            <w:r>
              <w:rPr>
                <w:noProof/>
                <w:webHidden/>
              </w:rPr>
            </w:r>
            <w:r>
              <w:rPr>
                <w:noProof/>
                <w:webHidden/>
              </w:rPr>
              <w:fldChar w:fldCharType="separate"/>
            </w:r>
            <w:r>
              <w:rPr>
                <w:noProof/>
                <w:webHidden/>
              </w:rPr>
              <w:t>2</w:t>
            </w:r>
            <w:r>
              <w:rPr>
                <w:noProof/>
                <w:webHidden/>
              </w:rPr>
              <w:fldChar w:fldCharType="end"/>
            </w:r>
          </w:hyperlink>
        </w:p>
        <w:p w14:paraId="552DD653" w14:textId="12724FEF" w:rsidR="00755485" w:rsidRDefault="00755485">
          <w:pPr>
            <w:pStyle w:val="TM3"/>
            <w:tabs>
              <w:tab w:val="right" w:leader="dot" w:pos="9062"/>
            </w:tabs>
            <w:rPr>
              <w:noProof/>
            </w:rPr>
          </w:pPr>
          <w:hyperlink w:anchor="_Toc221742961" w:history="1">
            <w:r w:rsidRPr="00BA6DB8">
              <w:rPr>
                <w:rStyle w:val="Lienhypertexte"/>
                <w:noProof/>
              </w:rPr>
              <w:t>Étape 2 : Créer une image Iso avec CDBurnerXP</w:t>
            </w:r>
            <w:r>
              <w:rPr>
                <w:noProof/>
                <w:webHidden/>
              </w:rPr>
              <w:tab/>
            </w:r>
            <w:r>
              <w:rPr>
                <w:noProof/>
                <w:webHidden/>
              </w:rPr>
              <w:fldChar w:fldCharType="begin"/>
            </w:r>
            <w:r>
              <w:rPr>
                <w:noProof/>
                <w:webHidden/>
              </w:rPr>
              <w:instrText xml:space="preserve"> PAGEREF _Toc221742961 \h </w:instrText>
            </w:r>
            <w:r>
              <w:rPr>
                <w:noProof/>
                <w:webHidden/>
              </w:rPr>
            </w:r>
            <w:r>
              <w:rPr>
                <w:noProof/>
                <w:webHidden/>
              </w:rPr>
              <w:fldChar w:fldCharType="separate"/>
            </w:r>
            <w:r>
              <w:rPr>
                <w:noProof/>
                <w:webHidden/>
              </w:rPr>
              <w:t>3</w:t>
            </w:r>
            <w:r>
              <w:rPr>
                <w:noProof/>
                <w:webHidden/>
              </w:rPr>
              <w:fldChar w:fldCharType="end"/>
            </w:r>
          </w:hyperlink>
        </w:p>
        <w:p w14:paraId="5A840D63" w14:textId="0168EAE1" w:rsidR="00755485" w:rsidRDefault="00755485">
          <w:pPr>
            <w:pStyle w:val="TM3"/>
            <w:tabs>
              <w:tab w:val="right" w:leader="dot" w:pos="9062"/>
            </w:tabs>
            <w:rPr>
              <w:noProof/>
            </w:rPr>
          </w:pPr>
          <w:hyperlink w:anchor="_Toc221742962" w:history="1">
            <w:r w:rsidRPr="00BA6DB8">
              <w:rPr>
                <w:rStyle w:val="Lienhypertexte"/>
                <w:noProof/>
              </w:rPr>
              <w:t>Étape 3 : Préparer une VM Windows 7</w:t>
            </w:r>
            <w:r>
              <w:rPr>
                <w:noProof/>
                <w:webHidden/>
              </w:rPr>
              <w:tab/>
            </w:r>
            <w:r>
              <w:rPr>
                <w:noProof/>
                <w:webHidden/>
              </w:rPr>
              <w:fldChar w:fldCharType="begin"/>
            </w:r>
            <w:r>
              <w:rPr>
                <w:noProof/>
                <w:webHidden/>
              </w:rPr>
              <w:instrText xml:space="preserve"> PAGEREF _Toc221742962 \h </w:instrText>
            </w:r>
            <w:r>
              <w:rPr>
                <w:noProof/>
                <w:webHidden/>
              </w:rPr>
            </w:r>
            <w:r>
              <w:rPr>
                <w:noProof/>
                <w:webHidden/>
              </w:rPr>
              <w:fldChar w:fldCharType="separate"/>
            </w:r>
            <w:r>
              <w:rPr>
                <w:noProof/>
                <w:webHidden/>
              </w:rPr>
              <w:t>5</w:t>
            </w:r>
            <w:r>
              <w:rPr>
                <w:noProof/>
                <w:webHidden/>
              </w:rPr>
              <w:fldChar w:fldCharType="end"/>
            </w:r>
          </w:hyperlink>
        </w:p>
        <w:p w14:paraId="170263A3" w14:textId="062EFA90" w:rsidR="00755485" w:rsidRDefault="00755485">
          <w:pPr>
            <w:pStyle w:val="TM1"/>
            <w:tabs>
              <w:tab w:val="right" w:leader="dot" w:pos="9062"/>
            </w:tabs>
            <w:rPr>
              <w:rFonts w:asciiTheme="minorHAnsi" w:eastAsiaTheme="minorEastAsia" w:hAnsiTheme="minorHAnsi" w:cstheme="minorBidi"/>
              <w:noProof/>
              <w:kern w:val="2"/>
              <w:lang w:eastAsia="fr-FR"/>
              <w14:ligatures w14:val="standardContextual"/>
            </w:rPr>
          </w:pPr>
          <w:hyperlink w:anchor="_Toc221742963" w:history="1">
            <w:r w:rsidRPr="00BA6DB8">
              <w:rPr>
                <w:rStyle w:val="Lienhypertexte"/>
                <w:noProof/>
              </w:rPr>
              <w:t>Conclusion</w:t>
            </w:r>
            <w:r>
              <w:rPr>
                <w:noProof/>
                <w:webHidden/>
              </w:rPr>
              <w:tab/>
            </w:r>
            <w:r>
              <w:rPr>
                <w:noProof/>
                <w:webHidden/>
              </w:rPr>
              <w:fldChar w:fldCharType="begin"/>
            </w:r>
            <w:r>
              <w:rPr>
                <w:noProof/>
                <w:webHidden/>
              </w:rPr>
              <w:instrText xml:space="preserve"> PAGEREF _Toc221742963 \h </w:instrText>
            </w:r>
            <w:r>
              <w:rPr>
                <w:noProof/>
                <w:webHidden/>
              </w:rPr>
            </w:r>
            <w:r>
              <w:rPr>
                <w:noProof/>
                <w:webHidden/>
              </w:rPr>
              <w:fldChar w:fldCharType="separate"/>
            </w:r>
            <w:r>
              <w:rPr>
                <w:noProof/>
                <w:webHidden/>
              </w:rPr>
              <w:t>9</w:t>
            </w:r>
            <w:r>
              <w:rPr>
                <w:noProof/>
                <w:webHidden/>
              </w:rPr>
              <w:fldChar w:fldCharType="end"/>
            </w:r>
          </w:hyperlink>
        </w:p>
        <w:p w14:paraId="6709E615" w14:textId="51B5216E" w:rsidR="00755485" w:rsidRDefault="00755485">
          <w:r>
            <w:rPr>
              <w:b/>
              <w:bCs/>
            </w:rPr>
            <w:fldChar w:fldCharType="end"/>
          </w:r>
        </w:p>
      </w:sdtContent>
    </w:sdt>
    <w:p w14:paraId="56DCC546" w14:textId="456FA496" w:rsidR="001D54F8" w:rsidRDefault="00000000">
      <w:pPr>
        <w:sectPr w:rsidR="001D54F8">
          <w:headerReference w:type="default" r:id="rId8"/>
          <w:footerReference w:type="default" r:id="rId9"/>
          <w:headerReference w:type="first" r:id="rId10"/>
          <w:footerReference w:type="first" r:id="rId11"/>
          <w:pgSz w:w="11906" w:h="16838"/>
          <w:pgMar w:top="1417" w:right="1417" w:bottom="1417" w:left="1417" w:header="708" w:footer="708" w:gutter="0"/>
          <w:pgNumType w:start="0"/>
          <w:cols w:space="720"/>
          <w:titlePg/>
        </w:sectPr>
      </w:pPr>
      <w:r>
        <w:rPr>
          <w:noProof/>
        </w:rPr>
        <mc:AlternateContent>
          <mc:Choice Requires="wps">
            <w:drawing>
              <wp:anchor distT="0" distB="0" distL="114300" distR="114300" simplePos="0" relativeHeight="251661312" behindDoc="0" locked="0" layoutInCell="1" allowOverlap="1" wp14:anchorId="0088C572" wp14:editId="1A0B625C">
                <wp:simplePos x="0" y="0"/>
                <wp:positionH relativeFrom="margin">
                  <wp:align>center</wp:align>
                </wp:positionH>
                <wp:positionV relativeFrom="margin">
                  <wp:align>bottom</wp:align>
                </wp:positionV>
                <wp:extent cx="3200400" cy="189866"/>
                <wp:effectExtent l="0" t="0" r="0" b="634"/>
                <wp:wrapNone/>
                <wp:docPr id="417389442" name="Zone de texte 28"/>
                <wp:cNvGraphicFramePr/>
                <a:graphic xmlns:a="http://schemas.openxmlformats.org/drawingml/2006/main">
                  <a:graphicData uri="http://schemas.microsoft.com/office/word/2010/wordprocessingShape">
                    <wps:wsp>
                      <wps:cNvSpPr txBox="1"/>
                      <wps:spPr>
                        <a:xfrm>
                          <a:off x="0" y="0"/>
                          <a:ext cx="3200400" cy="189866"/>
                        </a:xfrm>
                        <a:prstGeom prst="rect">
                          <a:avLst/>
                        </a:prstGeom>
                        <a:noFill/>
                        <a:ln>
                          <a:noFill/>
                          <a:prstDash/>
                        </a:ln>
                      </wps:spPr>
                      <wps:txbx>
                        <w:txbxContent>
                          <w:p w14:paraId="6010D62E" w14:textId="77777777" w:rsidR="001D54F8" w:rsidRDefault="00000000">
                            <w:pPr>
                              <w:pStyle w:val="Sansinterligne"/>
                            </w:pPr>
                            <w:r>
                              <w:rPr>
                                <w:color w:val="156082"/>
                                <w:sz w:val="26"/>
                                <w:szCs w:val="26"/>
                              </w:rPr>
                              <w:t>Fait par : Mattéo Mouranchon – Groupe SISR</w:t>
                            </w:r>
                          </w:p>
                          <w:p w14:paraId="00F57C1B" w14:textId="77777777" w:rsidR="001D54F8" w:rsidRDefault="00000000">
                            <w:pPr>
                              <w:pStyle w:val="Sansinterligne"/>
                            </w:pPr>
                            <w:r>
                              <w:rPr>
                                <w:caps/>
                                <w:color w:val="595959"/>
                                <w:sz w:val="20"/>
                                <w:szCs w:val="20"/>
                              </w:rPr>
                              <w:t xml:space="preserve">     </w:t>
                            </w:r>
                          </w:p>
                        </w:txbxContent>
                      </wps:txbx>
                      <wps:bodyPr vert="horz" wrap="square" lIns="0" tIns="0" rIns="0" bIns="0" anchor="b" anchorCtr="0" compatLnSpc="1">
                        <a:noAutofit/>
                      </wps:bodyPr>
                    </wps:wsp>
                  </a:graphicData>
                </a:graphic>
              </wp:anchor>
            </w:drawing>
          </mc:Choice>
          <mc:Fallback>
            <w:pict>
              <v:shapetype w14:anchorId="0088C572" id="_x0000_t202" coordsize="21600,21600" o:spt="202" path="m,l,21600r21600,l21600,xe">
                <v:stroke joinstyle="miter"/>
                <v:path gradientshapeok="t" o:connecttype="rect"/>
              </v:shapetype>
              <v:shape id="Zone de texte 28" o:spid="_x0000_s1055" type="#_x0000_t202" style="position:absolute;margin-left:0;margin-top:0;width:252pt;height:14.95pt;z-index:251661312;visibility:visible;mso-wrap-style:square;mso-wrap-distance-left:9pt;mso-wrap-distance-top:0;mso-wrap-distance-right:9pt;mso-wrap-distance-bottom:0;mso-position-horizontal:center;mso-position-horizontal-relative:margin;mso-position-vertical:bottom;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" filled="f" stroked="f">
                <v:textbox inset="0,0,0,0">
                  <w:txbxContent>
                    <w:p w14:paraId="6010D62E" w14:textId="77777777" w:rsidR="001D54F8" w:rsidRDefault="00000000">
                      <w:pPr>
                        <w:pStyle w:val="Sansinterligne"/>
                      </w:pPr>
                      <w:r>
                        <w:rPr>
                          <w:color w:val="156082"/>
                          <w:sz w:val="26"/>
                          <w:szCs w:val="26"/>
                        </w:rPr>
                        <w:t>Fait par : Mattéo Mouranchon – Groupe SISR</w:t>
                      </w:r>
                    </w:p>
                    <w:p w14:paraId="00F57C1B" w14:textId="77777777" w:rsidR="001D54F8" w:rsidRDefault="00000000">
                      <w:pPr>
                        <w:pStyle w:val="Sansinterligne"/>
                      </w:pPr>
                      <w:r>
                        <w:rPr>
                          <w:caps/>
                          <w:color w:val="595959"/>
                          <w:sz w:val="20"/>
                          <w:szCs w:val="20"/>
                        </w:rPr>
                        <w:t xml:space="preserve">     </w:t>
                      </w:r>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41C922E3" wp14:editId="5C4C3E09">
                <wp:simplePos x="0" y="0"/>
                <wp:positionH relativeFrom="page">
                  <wp:posOffset>2877187</wp:posOffset>
                </wp:positionH>
                <wp:positionV relativeFrom="page">
                  <wp:posOffset>1655448</wp:posOffset>
                </wp:positionV>
                <wp:extent cx="3244218" cy="1068705"/>
                <wp:effectExtent l="0" t="0" r="13332" b="17145"/>
                <wp:wrapNone/>
                <wp:docPr id="1427414329" name="Zone de texte 30"/>
                <wp:cNvGraphicFramePr/>
                <a:graphic xmlns:a="http://schemas.openxmlformats.org/drawingml/2006/main">
                  <a:graphicData uri="http://schemas.microsoft.com/office/word/2010/wordprocessingShape">
                    <wps:wsp>
                      <wps:cNvSpPr txBox="1"/>
                      <wps:spPr>
                        <a:xfrm>
                          <a:off x="0" y="0"/>
                          <a:ext cx="3244218" cy="1068705"/>
                        </a:xfrm>
                        <a:prstGeom prst="rect">
                          <a:avLst/>
                        </a:prstGeom>
                        <a:noFill/>
                        <a:ln>
                          <a:noFill/>
                          <a:prstDash/>
                        </a:ln>
                      </wps:spPr>
                      <wps:txbx>
                        <w:txbxContent>
                          <w:p w14:paraId="6C13F53C" w14:textId="77777777" w:rsidR="001D54F8" w:rsidRDefault="00000000">
                            <w:pPr>
                              <w:pStyle w:val="Sansinterligne"/>
                            </w:pPr>
                            <w:r>
                              <w:rPr>
                                <w:rFonts w:ascii="Aptos Display" w:hAnsi="Aptos Display"/>
                                <w:color w:val="262626"/>
                                <w:sz w:val="72"/>
                                <w:szCs w:val="72"/>
                              </w:rPr>
                              <w:t>TP2 – Bloc 2</w:t>
                            </w:r>
                          </w:p>
                          <w:p w14:paraId="54B3FC9A" w14:textId="77777777" w:rsidR="001D54F8" w:rsidRDefault="00000000">
                            <w:pPr>
                              <w:spacing w:before="120"/>
                            </w:pPr>
                            <w:r>
                              <w:rPr>
                                <w:color w:val="404040"/>
                                <w:sz w:val="36"/>
                                <w:szCs w:val="36"/>
                              </w:rPr>
                              <w:t>Partitionnement de disques durs</w:t>
                            </w:r>
                          </w:p>
                        </w:txbxContent>
                      </wps:txbx>
                      <wps:bodyPr vert="horz" wrap="square" lIns="0" tIns="0" rIns="0" bIns="0" anchor="t" anchorCtr="0" compatLnSpc="1">
                        <a:noAutofit/>
                      </wps:bodyPr>
                    </wps:wsp>
                  </a:graphicData>
                </a:graphic>
              </wp:anchor>
            </w:drawing>
          </mc:Choice>
          <mc:Fallback>
            <w:pict>
              <v:shape w14:anchorId="41C922E3" id="Zone de texte 30" o:spid="_x0000_s1056" type="#_x0000_t202" style="position:absolute;margin-left:226.55pt;margin-top:130.35pt;width:255.45pt;height:84.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" filled="f" stroked="f">
                <v:textbox inset="0,0,0,0">
                  <w:txbxContent>
                    <w:p w14:paraId="6C13F53C" w14:textId="77777777" w:rsidR="001D54F8" w:rsidRDefault="00000000">
                      <w:pPr>
                        <w:pStyle w:val="Sansinterligne"/>
                      </w:pPr>
                      <w:r>
                        <w:rPr>
                          <w:rFonts w:ascii="Aptos Display" w:hAnsi="Aptos Display"/>
                          <w:color w:val="262626"/>
                          <w:sz w:val="72"/>
                          <w:szCs w:val="72"/>
                        </w:rPr>
                        <w:t>TP2 – Bloc 2</w:t>
                      </w:r>
                    </w:p>
                    <w:p w14:paraId="54B3FC9A" w14:textId="77777777" w:rsidR="001D54F8" w:rsidRDefault="00000000">
                      <w:pPr>
                        <w:spacing w:before="120"/>
                      </w:pPr>
                      <w:r>
                        <w:rPr>
                          <w:color w:val="404040"/>
                          <w:sz w:val="36"/>
                          <w:szCs w:val="36"/>
                        </w:rPr>
                        <w:t>Partitionnement de disques durs</w:t>
                      </w:r>
                    </w:p>
                  </w:txbxContent>
                </v:textbox>
                <w10:wrap anchorx="page" anchory="page"/>
              </v:shape>
            </w:pict>
          </mc:Fallback>
        </mc:AlternateContent>
      </w:r>
    </w:p>
    <w:p w14:paraId="6E88EC2A" w14:textId="77777777" w:rsidR="001D54F8" w:rsidRPr="001A45F2" w:rsidRDefault="00000000" w:rsidP="001A45F2">
      <w:pPr>
        <w:pStyle w:val="Titre"/>
        <w:rPr>
          <w:color w:val="D86DCB" w:themeColor="accent5" w:themeTint="99"/>
        </w:rPr>
      </w:pPr>
      <w:r w:rsidRPr="001A45F2">
        <w:rPr>
          <w:color w:val="D86DCB" w:themeColor="accent5" w:themeTint="99"/>
        </w:rPr>
        <w:lastRenderedPageBreak/>
        <w:t>Introduction</w:t>
      </w:r>
    </w:p>
    <w:p w14:paraId="4BE64500" w14:textId="6C863DDC" w:rsidR="001D54F8" w:rsidRPr="00755485" w:rsidRDefault="00755485" w:rsidP="00755485">
      <w:pPr>
        <w:rPr>
          <w:rFonts w:ascii="Arial" w:hAnsi="Arial" w:cs="Arial"/>
        </w:rPr>
      </w:pPr>
      <w:r w:rsidRPr="00755485">
        <w:rPr>
          <w:rFonts w:ascii="Arial" w:hAnsi="Arial" w:cs="Arial"/>
        </w:rPr>
        <w:t>Ce TP a pour objectif d’apprendre à partitionner un disque dur et à créer une image système afin d’améliorer l’organisation et la sécurité d’un poste informatique. Il inclut la création d’une image ISO, la manipulation des partitions et la mise en pratique dans une machine virtuelle.</w:t>
      </w:r>
    </w:p>
    <w:p w14:paraId="5BF1E06C" w14:textId="77777777" w:rsidR="001D54F8" w:rsidRDefault="00000000" w:rsidP="00755485">
      <w:pPr>
        <w:pStyle w:val="Titre2"/>
      </w:pPr>
      <w:bookmarkStart w:id="0" w:name="_Toc221742954"/>
      <w:r>
        <w:t>Conception</w:t>
      </w:r>
      <w:bookmarkEnd w:id="0"/>
    </w:p>
    <w:p w14:paraId="693B7DC0" w14:textId="77777777" w:rsidR="001D54F8" w:rsidRDefault="001D54F8"/>
    <w:p w14:paraId="2A542BE2" w14:textId="77777777" w:rsidR="001D54F8" w:rsidRDefault="00000000" w:rsidP="00755485">
      <w:pPr>
        <w:pStyle w:val="Titre3"/>
      </w:pPr>
      <w:bookmarkStart w:id="1" w:name="_Toc221742955"/>
      <w:r>
        <w:rPr>
          <w:rStyle w:val="lev"/>
          <w:b/>
          <w:bCs w:val="0"/>
        </w:rPr>
        <w:t>Partitionnement du disque dur</w:t>
      </w:r>
      <w:bookmarkEnd w:id="1"/>
    </w:p>
    <w:p w14:paraId="7A243D9D" w14:textId="77777777" w:rsidR="001D54F8" w:rsidRDefault="00000000">
      <w:pPr>
        <w:jc w:val="both"/>
        <w:rPr>
          <w:rFonts w:ascii="Arial" w:hAnsi="Arial" w:cs="Arial"/>
        </w:rPr>
      </w:pPr>
      <w:r>
        <w:rPr>
          <w:rFonts w:ascii="Arial" w:hAnsi="Arial" w:cs="Arial"/>
        </w:rPr>
        <w:t>Dans la phase de conception du système, le disque dur est partitionné en 4 afin d’assurer une meilleure organisation des données. Une partition est réservée au système d’exploitation (OS) pour fonctionner indépendamment et pour rester isolé, tandis qu’une autre est destinée au stockage des données, le stockage actuel qui est afficher dans l’explorateur de fichiers. La partition récupération qui est dédié à la récupération pour restaurer une version intérieure de Windows en cas de défaillance d’une de ses MAJ ou de réinstaller le système et l’OS. Et une partition EFI qui est le système BIOS du poste pour configurer le matériel ou faire des modifications.</w:t>
      </w:r>
    </w:p>
    <w:p w14:paraId="5B5C98EF" w14:textId="77777777" w:rsidR="001D54F8" w:rsidRDefault="001D54F8">
      <w:pPr>
        <w:jc w:val="both"/>
        <w:rPr>
          <w:rFonts w:ascii="Arial" w:hAnsi="Arial" w:cs="Arial"/>
        </w:rPr>
      </w:pPr>
    </w:p>
    <w:p w14:paraId="0A63EE0E" w14:textId="77777777" w:rsidR="001D54F8" w:rsidRDefault="00000000" w:rsidP="00755485">
      <w:pPr>
        <w:pStyle w:val="Titre3"/>
      </w:pPr>
      <w:bookmarkStart w:id="2" w:name="_Toc221742956"/>
      <w:r>
        <w:t>Création d’une image disque</w:t>
      </w:r>
      <w:bookmarkEnd w:id="2"/>
    </w:p>
    <w:p w14:paraId="36B051C6" w14:textId="77777777" w:rsidR="001D54F8" w:rsidRDefault="00000000">
      <w:pPr>
        <w:jc w:val="both"/>
        <w:rPr>
          <w:rFonts w:ascii="Arial" w:hAnsi="Arial" w:cs="Arial"/>
        </w:rPr>
      </w:pPr>
      <w:r>
        <w:rPr>
          <w:rFonts w:ascii="Arial" w:hAnsi="Arial" w:cs="Arial"/>
        </w:rPr>
        <w:t>Lors de la création d’une image disque, ceci a été conçu afin de disposer d’une sauvegarde complète du système. Cette image contient l’ensemble des éléments installés et configurés, notamment le système d’exploitation, les logiciels et les paramètres. Elle permet de conserver un état fonctionnel de référence pouvant être réutilisé en cas de problème et peut en être utiliser comme un fichier Zip.</w:t>
      </w:r>
    </w:p>
    <w:p w14:paraId="253DE5BC" w14:textId="77777777" w:rsidR="001D54F8" w:rsidRDefault="001D54F8">
      <w:pPr>
        <w:jc w:val="both"/>
        <w:rPr>
          <w:rFonts w:ascii="Arial" w:hAnsi="Arial" w:cs="Arial"/>
        </w:rPr>
      </w:pPr>
    </w:p>
    <w:p w14:paraId="52A317BD" w14:textId="77777777" w:rsidR="001D54F8" w:rsidRDefault="00000000" w:rsidP="00755485">
      <w:pPr>
        <w:pStyle w:val="Titre3"/>
      </w:pPr>
      <w:bookmarkStart w:id="3" w:name="_Toc221742957"/>
      <w:r>
        <w:t>Restauration d’une image disque</w:t>
      </w:r>
      <w:bookmarkEnd w:id="3"/>
    </w:p>
    <w:p w14:paraId="55D2A193" w14:textId="77777777" w:rsidR="001D54F8" w:rsidRDefault="00000000">
      <w:pPr>
        <w:jc w:val="both"/>
        <w:rPr>
          <w:rFonts w:ascii="Arial" w:hAnsi="Arial" w:cs="Arial"/>
        </w:rPr>
        <w:sectPr w:rsidR="001D54F8">
          <w:headerReference w:type="default" r:id="rId12"/>
          <w:footerReference w:type="default" r:id="rId13"/>
          <w:headerReference w:type="first" r:id="rId14"/>
          <w:footerReference w:type="first" r:id="rId15"/>
          <w:pgSz w:w="11906" w:h="16838"/>
          <w:pgMar w:top="1417" w:right="1417" w:bottom="1417" w:left="1417" w:header="708" w:footer="708" w:gutter="0"/>
          <w:pgNumType w:start="1"/>
          <w:cols w:space="720"/>
          <w:titlePg/>
        </w:sectPr>
      </w:pPr>
      <w:r>
        <w:rPr>
          <w:rFonts w:ascii="Arial" w:hAnsi="Arial" w:cs="Arial"/>
        </w:rPr>
        <w:t>La restauration d’une image disque consiste à réécrire le contenu d’une image disque sur un disque dur ou une partition. Cette opération remet le système exactement dans l’état où il se trouvait lors de la création de l’image. Elle est utilisée en cas de panne, de virus, de mauvaise manipulation ou de défaillance du système, afin de retrouver rapidement un environnement de travail opérationnel.</w:t>
      </w:r>
    </w:p>
    <w:p w14:paraId="0C8D5E2B" w14:textId="77777777" w:rsidR="001D54F8" w:rsidRDefault="00000000" w:rsidP="00755485">
      <w:pPr>
        <w:pStyle w:val="Titre3"/>
      </w:pPr>
      <w:bookmarkStart w:id="4" w:name="_Toc221742958"/>
      <w:proofErr w:type="spellStart"/>
      <w:r>
        <w:lastRenderedPageBreak/>
        <w:t>Masteurisation</w:t>
      </w:r>
      <w:proofErr w:type="spellEnd"/>
      <w:r>
        <w:t xml:space="preserve"> du système</w:t>
      </w:r>
      <w:bookmarkEnd w:id="4"/>
    </w:p>
    <w:p w14:paraId="26626254" w14:textId="77777777" w:rsidR="001D54F8" w:rsidRDefault="00000000">
      <w:pPr>
        <w:jc w:val="both"/>
        <w:rPr>
          <w:rFonts w:ascii="Arial" w:hAnsi="Arial" w:cs="Arial"/>
        </w:rPr>
      </w:pPr>
      <w:r>
        <w:rPr>
          <w:rFonts w:ascii="Arial" w:hAnsi="Arial" w:cs="Arial"/>
        </w:rPr>
        <w:t xml:space="preserve">La </w:t>
      </w:r>
      <w:proofErr w:type="spellStart"/>
      <w:r>
        <w:rPr>
          <w:rFonts w:ascii="Arial" w:hAnsi="Arial" w:cs="Arial"/>
        </w:rPr>
        <w:t>masteurisation</w:t>
      </w:r>
      <w:proofErr w:type="spellEnd"/>
      <w:r>
        <w:rPr>
          <w:rFonts w:ascii="Arial" w:hAnsi="Arial" w:cs="Arial"/>
        </w:rPr>
        <w:t xml:space="preserve"> consiste à préparer un système informatique de référence, appelé système maître, comprenant le système d’exploitation, les logiciels nécessaires et les paramètres souhaités. Une fois ce système configuré, une image disque est créée puis déployée sur plusieurs machines identiques. Cette méthode permet d’obtenir des postes uniformes, de gagner du temps lors de l’installation et de garantir une configuration identique sur l’ensemble des machines.</w:t>
      </w:r>
    </w:p>
    <w:p w14:paraId="2762E7AA" w14:textId="77777777" w:rsidR="001D54F8" w:rsidRDefault="001D54F8">
      <w:pPr>
        <w:jc w:val="both"/>
        <w:rPr>
          <w:rFonts w:ascii="Arial" w:hAnsi="Arial" w:cs="Arial"/>
        </w:rPr>
      </w:pPr>
    </w:p>
    <w:p w14:paraId="185E329C" w14:textId="77777777" w:rsidR="001D54F8" w:rsidRDefault="00000000" w:rsidP="00755485">
      <w:pPr>
        <w:pStyle w:val="Titre2"/>
      </w:pPr>
      <w:bookmarkStart w:id="5" w:name="_Toc221742959"/>
      <w:r>
        <w:t>Réalisation</w:t>
      </w:r>
      <w:bookmarkEnd w:id="5"/>
    </w:p>
    <w:p w14:paraId="2E4F93E8" w14:textId="77777777" w:rsidR="00755485" w:rsidRDefault="00755485" w:rsidP="00755485">
      <w:pPr>
        <w:pStyle w:val="Titre3"/>
        <w:rPr>
          <w:szCs w:val="24"/>
        </w:rPr>
      </w:pPr>
    </w:p>
    <w:p w14:paraId="70C859F1" w14:textId="31D0B229" w:rsidR="001D54F8" w:rsidRPr="00755485" w:rsidRDefault="00000000" w:rsidP="00755485">
      <w:pPr>
        <w:pStyle w:val="Titre3"/>
        <w:rPr>
          <w:szCs w:val="24"/>
        </w:rPr>
      </w:pPr>
      <w:bookmarkStart w:id="6" w:name="_Toc221742960"/>
      <w:r w:rsidRPr="00755485">
        <w:rPr>
          <w:szCs w:val="24"/>
        </w:rPr>
        <w:t xml:space="preserve">Étape 1 : Télécharger </w:t>
      </w:r>
      <w:proofErr w:type="spellStart"/>
      <w:r w:rsidRPr="00755485">
        <w:rPr>
          <w:szCs w:val="24"/>
        </w:rPr>
        <w:t>EaseUS</w:t>
      </w:r>
      <w:proofErr w:type="spellEnd"/>
      <w:r w:rsidRPr="00755485">
        <w:rPr>
          <w:szCs w:val="24"/>
        </w:rPr>
        <w:t xml:space="preserve"> Partition Master Free</w:t>
      </w:r>
      <w:bookmarkEnd w:id="6"/>
      <w:r w:rsidRPr="00755485">
        <w:rPr>
          <w:szCs w:val="24"/>
        </w:rPr>
        <w:t xml:space="preserve"> </w:t>
      </w:r>
    </w:p>
    <w:p w14:paraId="512F797F" w14:textId="77777777" w:rsidR="001D54F8" w:rsidRDefault="00000000">
      <w:pPr>
        <w:jc w:val="both"/>
      </w:pPr>
      <w:hyperlink r:id="rId16" w:history="1">
        <w:r>
          <w:rPr>
            <w:rStyle w:val="Lienhypertexte"/>
          </w:rPr>
          <w:t>https://www.mediafire.com/file/k1n34sqruq8zlva/epm_free_19230_mediaket.net.zip/file</w:t>
        </w:r>
      </w:hyperlink>
    </w:p>
    <w:p w14:paraId="2554DC39" w14:textId="77777777" w:rsidR="001D54F8" w:rsidRDefault="00000000">
      <w:pPr>
        <w:pStyle w:val="Paragraphedeliste"/>
        <w:numPr>
          <w:ilvl w:val="0"/>
          <w:numId w:val="6"/>
        </w:numPr>
        <w:jc w:val="both"/>
      </w:pPr>
      <w:r>
        <w:t>Aller sur le site officiel d'</w:t>
      </w:r>
      <w:proofErr w:type="spellStart"/>
      <w:r>
        <w:t>EaseUS</w:t>
      </w:r>
      <w:proofErr w:type="spellEnd"/>
      <w:r>
        <w:t xml:space="preserve"> </w:t>
      </w:r>
    </w:p>
    <w:p w14:paraId="43913D70" w14:textId="77777777" w:rsidR="001D54F8" w:rsidRDefault="00000000">
      <w:pPr>
        <w:pStyle w:val="Paragraphedeliste"/>
        <w:numPr>
          <w:ilvl w:val="0"/>
          <w:numId w:val="6"/>
        </w:numPr>
        <w:jc w:val="both"/>
      </w:pPr>
      <w:r>
        <w:t xml:space="preserve">Télécharge la version gratuite (Free) </w:t>
      </w:r>
    </w:p>
    <w:p w14:paraId="35EEDD83" w14:textId="77777777" w:rsidR="001D54F8" w:rsidRDefault="00000000">
      <w:pPr>
        <w:pStyle w:val="Paragraphedeliste"/>
        <w:numPr>
          <w:ilvl w:val="0"/>
          <w:numId w:val="6"/>
        </w:numPr>
        <w:jc w:val="both"/>
      </w:pPr>
      <w:r>
        <w:t xml:space="preserve">Installe le logiciel d'installation complète et lancer le logiciel </w:t>
      </w:r>
    </w:p>
    <w:p w14:paraId="27B4ACAE" w14:textId="77777777" w:rsidR="001D54F8" w:rsidRDefault="00000000">
      <w:pPr>
        <w:pStyle w:val="Paragraphedeliste"/>
        <w:numPr>
          <w:ilvl w:val="0"/>
          <w:numId w:val="6"/>
        </w:numPr>
        <w:jc w:val="both"/>
      </w:pPr>
      <w:r>
        <w:t xml:space="preserve">Une fois installé, lance </w:t>
      </w:r>
      <w:proofErr w:type="spellStart"/>
      <w:r>
        <w:t>EaseUS</w:t>
      </w:r>
      <w:proofErr w:type="spellEnd"/>
      <w:r>
        <w:t xml:space="preserve"> Partition</w:t>
      </w:r>
    </w:p>
    <w:p w14:paraId="59514AA1" w14:textId="77777777" w:rsidR="001D54F8" w:rsidRDefault="00000000">
      <w:pPr>
        <w:jc w:val="both"/>
      </w:pPr>
      <w:r>
        <w:t>Quand le logiciel est lancer, il va effectuer une recherche des disques matériel du poste et voici ce que on obtient :</w:t>
      </w:r>
    </w:p>
    <w:p w14:paraId="1EA8DDE7" w14:textId="77777777" w:rsidR="001D54F8" w:rsidRDefault="00000000">
      <w:pPr>
        <w:jc w:val="both"/>
      </w:pPr>
      <w:r>
        <w:t>Le disque :</w:t>
      </w:r>
    </w:p>
    <w:p w14:paraId="4F55B179" w14:textId="77777777" w:rsidR="001D54F8" w:rsidRDefault="00000000">
      <w:pPr>
        <w:jc w:val="both"/>
      </w:pPr>
      <w:r>
        <w:rPr>
          <w:noProof/>
        </w:rPr>
        <w:drawing>
          <wp:inline distT="0" distB="0" distL="0" distR="0" wp14:anchorId="73F4C013" wp14:editId="0F798CD2">
            <wp:extent cx="5202936" cy="1835255"/>
            <wp:effectExtent l="0" t="0" r="0" b="0"/>
            <wp:docPr id="503917667" name="Image 1" descr="Une image contenant logiciel, Logiciel multimédia, texte,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02936" cy="1835255"/>
                    </a:xfrm>
                    <a:prstGeom prst="rect">
                      <a:avLst/>
                    </a:prstGeom>
                    <a:noFill/>
                    <a:ln>
                      <a:noFill/>
                      <a:prstDash/>
                    </a:ln>
                  </pic:spPr>
                </pic:pic>
              </a:graphicData>
            </a:graphic>
          </wp:inline>
        </w:drawing>
      </w:r>
    </w:p>
    <w:p w14:paraId="25863E88" w14:textId="77777777" w:rsidR="001D54F8" w:rsidRDefault="00000000">
      <w:pPr>
        <w:jc w:val="both"/>
        <w:sectPr w:rsidR="001D54F8">
          <w:headerReference w:type="default" r:id="rId18"/>
          <w:footerReference w:type="default" r:id="rId19"/>
          <w:headerReference w:type="first" r:id="rId20"/>
          <w:footerReference w:type="first" r:id="rId21"/>
          <w:pgSz w:w="11906" w:h="16838"/>
          <w:pgMar w:top="1417" w:right="1417" w:bottom="1417" w:left="1417" w:header="720" w:footer="720" w:gutter="0"/>
          <w:cols w:space="720"/>
          <w:titlePg/>
        </w:sectPr>
      </w:pPr>
      <w:r>
        <w:t xml:space="preserve">On peut voir qu’il a détecter le disque principal Windows (C:) </w:t>
      </w:r>
    </w:p>
    <w:p w14:paraId="2A19BD80" w14:textId="77777777" w:rsidR="001D54F8" w:rsidRDefault="00000000">
      <w:pPr>
        <w:jc w:val="both"/>
      </w:pPr>
      <w:r>
        <w:lastRenderedPageBreak/>
        <w:t>L’état du disque :</w:t>
      </w:r>
    </w:p>
    <w:p w14:paraId="3887A607" w14:textId="77777777" w:rsidR="001D54F8" w:rsidRDefault="00000000">
      <w:pPr>
        <w:ind w:left="708" w:firstLine="708"/>
        <w:jc w:val="both"/>
      </w:pPr>
      <w:r>
        <w:rPr>
          <w:noProof/>
        </w:rPr>
        <w:drawing>
          <wp:inline distT="0" distB="0" distL="0" distR="0" wp14:anchorId="451C07C4" wp14:editId="5F62BBE0">
            <wp:extent cx="4097188" cy="2536353"/>
            <wp:effectExtent l="0" t="0" r="0" b="0"/>
            <wp:docPr id="148363117" name="Image 1" descr="Une image contenant texte, capture d’écran, logiciel, Logiciel multimé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097188" cy="2536353"/>
                    </a:xfrm>
                    <a:prstGeom prst="rect">
                      <a:avLst/>
                    </a:prstGeom>
                    <a:noFill/>
                    <a:ln>
                      <a:noFill/>
                      <a:prstDash/>
                    </a:ln>
                  </pic:spPr>
                </pic:pic>
              </a:graphicData>
            </a:graphic>
          </wp:inline>
        </w:drawing>
      </w:r>
    </w:p>
    <w:p w14:paraId="46F91BCE" w14:textId="77777777" w:rsidR="001D54F8" w:rsidRDefault="001D54F8">
      <w:pPr>
        <w:jc w:val="both"/>
      </w:pPr>
    </w:p>
    <w:p w14:paraId="5DAC8FB1" w14:textId="77777777" w:rsidR="001D54F8" w:rsidRDefault="00000000">
      <w:pPr>
        <w:jc w:val="both"/>
      </w:pPr>
      <w:r>
        <w:t>On peut voir qu’il a effectué plusieurs test pour donner des infos précise comme sa température, les avertissements critique, etc… pour donner son état et la température actuel, le tout indiquer que le disque est dans ses conditions optimal à son fonctionnement.</w:t>
      </w:r>
    </w:p>
    <w:p w14:paraId="40115BAF" w14:textId="77777777" w:rsidR="001D54F8" w:rsidRDefault="00000000" w:rsidP="00755485">
      <w:pPr>
        <w:pStyle w:val="Titre3"/>
      </w:pPr>
      <w:bookmarkStart w:id="7" w:name="_Toc221742961"/>
      <w:r>
        <w:t xml:space="preserve">Étape 2 : Créer une image Iso avec </w:t>
      </w:r>
      <w:proofErr w:type="spellStart"/>
      <w:r>
        <w:t>CDBurnerXP</w:t>
      </w:r>
      <w:bookmarkEnd w:id="7"/>
      <w:proofErr w:type="spellEnd"/>
    </w:p>
    <w:p w14:paraId="74F70F01" w14:textId="77777777" w:rsidR="001D54F8" w:rsidRDefault="001D54F8">
      <w:pPr>
        <w:jc w:val="both"/>
      </w:pPr>
    </w:p>
    <w:p w14:paraId="45078FAD" w14:textId="77777777" w:rsidR="001D54F8" w:rsidRDefault="00000000">
      <w:pPr>
        <w:jc w:val="both"/>
      </w:pPr>
      <w:proofErr w:type="spellStart"/>
      <w:r>
        <w:t>CDBurnerXP</w:t>
      </w:r>
      <w:proofErr w:type="spellEnd"/>
      <w:r>
        <w:t xml:space="preserve"> est un logiciel de gravure qui permet de créer des images disque ISO à partir de fichiers et dossiers sélectionnés par l’utilisateur. Ces images peuvent ensuite être montées comme des disques virtuels ou gravées sur un support physique.</w:t>
      </w:r>
    </w:p>
    <w:p w14:paraId="4E1FB27E" w14:textId="77777777" w:rsidR="001D54F8" w:rsidRDefault="001D54F8">
      <w:pPr>
        <w:jc w:val="both"/>
      </w:pPr>
    </w:p>
    <w:p w14:paraId="310F7307" w14:textId="77777777" w:rsidR="001D54F8" w:rsidRDefault="00000000">
      <w:pPr>
        <w:jc w:val="both"/>
      </w:pPr>
      <w:r>
        <w:t>Guide d’installation :</w:t>
      </w:r>
    </w:p>
    <w:p w14:paraId="38BC928F" w14:textId="77777777" w:rsidR="001D54F8" w:rsidRDefault="00000000">
      <w:pPr>
        <w:pStyle w:val="Paragraphedeliste"/>
        <w:numPr>
          <w:ilvl w:val="0"/>
          <w:numId w:val="7"/>
        </w:numPr>
        <w:jc w:val="both"/>
      </w:pPr>
      <w:r>
        <w:t xml:space="preserve">Télécharger le logiciel </w:t>
      </w:r>
      <w:proofErr w:type="spellStart"/>
      <w:r>
        <w:t>CDBurnerXP</w:t>
      </w:r>
      <w:proofErr w:type="spellEnd"/>
      <w:r>
        <w:t xml:space="preserve"> version gratuite depuis le </w:t>
      </w:r>
      <w:proofErr w:type="gramStart"/>
      <w:r>
        <w:t>site  :</w:t>
      </w:r>
      <w:proofErr w:type="gramEnd"/>
      <w:r>
        <w:t xml:space="preserve"> </w:t>
      </w:r>
      <w:hyperlink r:id="rId23" w:history="1">
        <w:r>
          <w:rPr>
            <w:rStyle w:val="Lienhypertexte"/>
          </w:rPr>
          <w:t>https://cdburn</w:t>
        </w:r>
        <w:bookmarkStart w:id="8" w:name="_Hlt220861976"/>
        <w:bookmarkStart w:id="9" w:name="_Hlt220861977"/>
        <w:r>
          <w:rPr>
            <w:rStyle w:val="Lienhypertexte"/>
          </w:rPr>
          <w:t>e</w:t>
        </w:r>
        <w:bookmarkEnd w:id="8"/>
        <w:bookmarkEnd w:id="9"/>
        <w:r>
          <w:rPr>
            <w:rStyle w:val="Lienhypertexte"/>
          </w:rPr>
          <w:t>rxp.se/</w:t>
        </w:r>
      </w:hyperlink>
    </w:p>
    <w:p w14:paraId="354F4893" w14:textId="77777777" w:rsidR="001D54F8" w:rsidRDefault="00000000">
      <w:pPr>
        <w:pStyle w:val="Paragraphedeliste"/>
        <w:numPr>
          <w:ilvl w:val="0"/>
          <w:numId w:val="7"/>
        </w:numPr>
        <w:jc w:val="both"/>
      </w:pPr>
      <w:r>
        <w:t>Exécuter le launcher d’installation complète</w:t>
      </w:r>
    </w:p>
    <w:p w14:paraId="3D9FF3F6" w14:textId="77777777" w:rsidR="001D54F8" w:rsidRDefault="00000000">
      <w:pPr>
        <w:pStyle w:val="Paragraphedeliste"/>
        <w:numPr>
          <w:ilvl w:val="0"/>
          <w:numId w:val="7"/>
        </w:numPr>
        <w:jc w:val="both"/>
        <w:sectPr w:rsidR="001D54F8">
          <w:headerReference w:type="default" r:id="rId24"/>
          <w:footerReference w:type="default" r:id="rId25"/>
          <w:headerReference w:type="first" r:id="rId26"/>
          <w:footerReference w:type="first" r:id="rId27"/>
          <w:pgSz w:w="11906" w:h="16838"/>
          <w:pgMar w:top="1417" w:right="1417" w:bottom="1417" w:left="1417" w:header="720" w:footer="720" w:gutter="0"/>
          <w:cols w:space="720"/>
          <w:titlePg/>
        </w:sectPr>
      </w:pPr>
      <w:r>
        <w:t xml:space="preserve">Lancer </w:t>
      </w:r>
      <w:proofErr w:type="spellStart"/>
      <w:r>
        <w:t>CDBurnerXP</w:t>
      </w:r>
      <w:proofErr w:type="spellEnd"/>
    </w:p>
    <w:p w14:paraId="3C5F05ED" w14:textId="77777777" w:rsidR="001D54F8" w:rsidRDefault="00000000">
      <w:pPr>
        <w:jc w:val="both"/>
      </w:pPr>
      <w:r>
        <w:lastRenderedPageBreak/>
        <w:t>Lors du lancement, on aura ceci</w:t>
      </w:r>
    </w:p>
    <w:p w14:paraId="24731B9B" w14:textId="77777777" w:rsidR="001D54F8" w:rsidRDefault="00000000">
      <w:pPr>
        <w:ind w:left="708" w:firstLine="708"/>
        <w:jc w:val="both"/>
      </w:pPr>
      <w:r>
        <w:rPr>
          <w:noProof/>
        </w:rPr>
        <w:drawing>
          <wp:inline distT="0" distB="0" distL="0" distR="0" wp14:anchorId="69CE59C3" wp14:editId="2C56826E">
            <wp:extent cx="3775758" cy="2592497"/>
            <wp:effectExtent l="0" t="0" r="0" b="0"/>
            <wp:docPr id="276061087"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75758" cy="2592497"/>
                    </a:xfrm>
                    <a:prstGeom prst="rect">
                      <a:avLst/>
                    </a:prstGeom>
                    <a:noFill/>
                    <a:ln>
                      <a:noFill/>
                      <a:prstDash/>
                    </a:ln>
                  </pic:spPr>
                </pic:pic>
              </a:graphicData>
            </a:graphic>
          </wp:inline>
        </w:drawing>
      </w:r>
    </w:p>
    <w:p w14:paraId="6EF6E039" w14:textId="77777777" w:rsidR="001D54F8" w:rsidRDefault="00000000">
      <w:pPr>
        <w:jc w:val="both"/>
      </w:pPr>
      <w:r>
        <w:t xml:space="preserve">On peut voir sur l’interface de </w:t>
      </w:r>
      <w:proofErr w:type="spellStart"/>
      <w:r>
        <w:t>CDBurnerXP</w:t>
      </w:r>
      <w:proofErr w:type="spellEnd"/>
      <w:r>
        <w:t xml:space="preserve"> que :</w:t>
      </w:r>
    </w:p>
    <w:p w14:paraId="1004DF86" w14:textId="77777777" w:rsidR="001D54F8" w:rsidRDefault="00000000">
      <w:pPr>
        <w:pStyle w:val="Paragraphedeliste"/>
        <w:numPr>
          <w:ilvl w:val="0"/>
          <w:numId w:val="8"/>
        </w:numPr>
        <w:jc w:val="both"/>
      </w:pPr>
      <w:r>
        <w:rPr>
          <w:b/>
          <w:bCs/>
        </w:rPr>
        <w:t xml:space="preserve">À gauche </w:t>
      </w:r>
      <w:r>
        <w:rPr>
          <w:b/>
          <w:bCs/>
          <w:color w:val="000000"/>
        </w:rPr>
        <w:t>(</w:t>
      </w:r>
      <w:r>
        <w:rPr>
          <w:b/>
          <w:bCs/>
          <w:color w:val="EE0000"/>
        </w:rPr>
        <w:t>encadré rouge</w:t>
      </w:r>
      <w:r>
        <w:rPr>
          <w:b/>
          <w:bCs/>
        </w:rPr>
        <w:t>)</w:t>
      </w:r>
      <w:r>
        <w:t xml:space="preserve"> : c’est l’explorateur de fichiers. Il affiche les dossiers de l’ordinateur (Documents, Bureau, Images, Téléchargements…). Cette zone sert à naviguer dans les fichiers du PC.</w:t>
      </w:r>
    </w:p>
    <w:p w14:paraId="25FFD20D" w14:textId="77777777" w:rsidR="001D54F8" w:rsidRDefault="00000000">
      <w:pPr>
        <w:pStyle w:val="Paragraphedeliste"/>
        <w:numPr>
          <w:ilvl w:val="0"/>
          <w:numId w:val="8"/>
        </w:numPr>
        <w:jc w:val="both"/>
      </w:pPr>
      <w:r>
        <w:rPr>
          <w:b/>
          <w:bCs/>
        </w:rPr>
        <w:t>Au centre/droite (</w:t>
      </w:r>
      <w:r>
        <w:rPr>
          <w:b/>
          <w:bCs/>
          <w:color w:val="FFFF00"/>
        </w:rPr>
        <w:t>encadré jaune</w:t>
      </w:r>
      <w:r>
        <w:rPr>
          <w:b/>
          <w:bCs/>
        </w:rPr>
        <w:t>)</w:t>
      </w:r>
      <w:r>
        <w:t xml:space="preserve"> : on voit le contenu du dossier sélectionné (ici </w:t>
      </w:r>
      <w:r>
        <w:rPr>
          <w:i/>
          <w:iCs/>
        </w:rPr>
        <w:t>Documents</w:t>
      </w:r>
      <w:r>
        <w:t>), avec la liste des dossiers et fichiers disponibles.</w:t>
      </w:r>
    </w:p>
    <w:p w14:paraId="622A034E" w14:textId="77777777" w:rsidR="001D54F8" w:rsidRDefault="00000000">
      <w:pPr>
        <w:pStyle w:val="Paragraphedeliste"/>
        <w:numPr>
          <w:ilvl w:val="0"/>
          <w:numId w:val="8"/>
        </w:numPr>
        <w:jc w:val="both"/>
      </w:pPr>
      <w:r>
        <w:rPr>
          <w:b/>
          <w:bCs/>
        </w:rPr>
        <w:t>En bas à droite (</w:t>
      </w:r>
      <w:r>
        <w:rPr>
          <w:b/>
          <w:bCs/>
          <w:color w:val="156082"/>
        </w:rPr>
        <w:t>encadré bleu</w:t>
      </w:r>
      <w:r>
        <w:rPr>
          <w:b/>
          <w:bCs/>
        </w:rPr>
        <w:t>)</w:t>
      </w:r>
      <w:r>
        <w:t xml:space="preserve"> : c’est le contenu du disque en cours de création. On y voit un fichier PDF (</w:t>
      </w:r>
      <w:r>
        <w:rPr>
          <w:i/>
          <w:iCs/>
        </w:rPr>
        <w:t>b3+tp07-adressage-ip.pdf</w:t>
      </w:r>
      <w:r>
        <w:t>) qui a été ajouté au projet.</w:t>
      </w:r>
    </w:p>
    <w:p w14:paraId="00CDA53A" w14:textId="77777777" w:rsidR="001D54F8" w:rsidRDefault="00000000">
      <w:pPr>
        <w:pStyle w:val="Paragraphedeliste"/>
        <w:numPr>
          <w:ilvl w:val="0"/>
          <w:numId w:val="8"/>
        </w:numPr>
        <w:jc w:val="both"/>
      </w:pPr>
      <w:r>
        <w:rPr>
          <w:b/>
          <w:bCs/>
        </w:rPr>
        <w:t>En bas (</w:t>
      </w:r>
      <w:r>
        <w:rPr>
          <w:b/>
          <w:bCs/>
          <w:color w:val="196B24"/>
        </w:rPr>
        <w:t>encadré vert</w:t>
      </w:r>
      <w:r>
        <w:rPr>
          <w:b/>
          <w:bCs/>
        </w:rPr>
        <w:t>)</w:t>
      </w:r>
      <w:r>
        <w:t xml:space="preserve"> : une barre indique la </w:t>
      </w:r>
      <w:r>
        <w:rPr>
          <w:b/>
          <w:bCs/>
        </w:rPr>
        <w:t>taille totale des données</w:t>
      </w:r>
      <w:r>
        <w:t xml:space="preserve"> ajoutées au disque.</w:t>
      </w:r>
    </w:p>
    <w:p w14:paraId="6C484609" w14:textId="77777777" w:rsidR="001D54F8" w:rsidRDefault="001D54F8">
      <w:pPr>
        <w:jc w:val="both"/>
      </w:pPr>
    </w:p>
    <w:p w14:paraId="2BB3A84E" w14:textId="77777777" w:rsidR="001D54F8" w:rsidRDefault="00000000">
      <w:pPr>
        <w:jc w:val="both"/>
      </w:pPr>
      <w:r>
        <w:t xml:space="preserve">Création et enregistrement d’une image ISO : </w:t>
      </w:r>
    </w:p>
    <w:p w14:paraId="264C800B" w14:textId="77777777" w:rsidR="001D54F8" w:rsidRDefault="00000000">
      <w:pPr>
        <w:jc w:val="both"/>
      </w:pPr>
      <w:r>
        <w:t>- Menu "Fichier" → "Enregistrer sous format ISO"</w:t>
      </w:r>
    </w:p>
    <w:p w14:paraId="5FD8F951" w14:textId="77777777" w:rsidR="001D54F8" w:rsidRDefault="00000000">
      <w:pPr>
        <w:jc w:val="both"/>
      </w:pPr>
      <w:r>
        <w:t xml:space="preserve"> -  enregistré dans l’emplacement de votre choix</w:t>
      </w:r>
    </w:p>
    <w:p w14:paraId="21E171AB" w14:textId="77777777" w:rsidR="001D54F8" w:rsidRDefault="00000000">
      <w:pPr>
        <w:jc w:val="both"/>
        <w:sectPr w:rsidR="001D54F8">
          <w:headerReference w:type="default" r:id="rId29"/>
          <w:footerReference w:type="default" r:id="rId30"/>
          <w:headerReference w:type="first" r:id="rId31"/>
          <w:footerReference w:type="first" r:id="rId32"/>
          <w:pgSz w:w="11906" w:h="16838"/>
          <w:pgMar w:top="1417" w:right="1417" w:bottom="1417" w:left="1417" w:header="720" w:footer="720" w:gutter="0"/>
          <w:cols w:space="720"/>
          <w:titlePg/>
        </w:sectPr>
      </w:pPr>
      <w:r>
        <w:rPr>
          <w:noProof/>
        </w:rPr>
        <w:drawing>
          <wp:inline distT="0" distB="0" distL="0" distR="0" wp14:anchorId="0DD681B8" wp14:editId="793B1574">
            <wp:extent cx="4100078" cy="1927564"/>
            <wp:effectExtent l="0" t="0" r="0" b="0"/>
            <wp:docPr id="2145110844" name="Image 1" descr="Une image contenant texte, logiciel, capture d’écran,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00078" cy="1927564"/>
                    </a:xfrm>
                    <a:prstGeom prst="rect">
                      <a:avLst/>
                    </a:prstGeom>
                    <a:noFill/>
                    <a:ln>
                      <a:noFill/>
                      <a:prstDash/>
                    </a:ln>
                  </pic:spPr>
                </pic:pic>
              </a:graphicData>
            </a:graphic>
          </wp:inline>
        </w:drawing>
      </w:r>
    </w:p>
    <w:p w14:paraId="60D26D68" w14:textId="77777777" w:rsidR="001D54F8" w:rsidRDefault="00000000">
      <w:pPr>
        <w:jc w:val="both"/>
      </w:pPr>
      <w:r>
        <w:lastRenderedPageBreak/>
        <w:t>On peut voir qu’il est bien sous le format ISO</w:t>
      </w:r>
    </w:p>
    <w:p w14:paraId="03BC2925" w14:textId="77777777" w:rsidR="001D54F8" w:rsidRDefault="00000000">
      <w:pPr>
        <w:ind w:left="708"/>
        <w:jc w:val="both"/>
      </w:pPr>
      <w:r>
        <w:rPr>
          <w:noProof/>
        </w:rPr>
        <w:drawing>
          <wp:inline distT="0" distB="0" distL="0" distR="0" wp14:anchorId="6AB30A62" wp14:editId="71A24C8E">
            <wp:extent cx="4686656" cy="1321993"/>
            <wp:effectExtent l="0" t="0" r="0" b="0"/>
            <wp:docPr id="1032750133" name="Image 1" descr="Une image contenant texte, logiciel,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686656" cy="1321993"/>
                    </a:xfrm>
                    <a:prstGeom prst="rect">
                      <a:avLst/>
                    </a:prstGeom>
                    <a:noFill/>
                    <a:ln>
                      <a:noFill/>
                      <a:prstDash/>
                    </a:ln>
                  </pic:spPr>
                </pic:pic>
              </a:graphicData>
            </a:graphic>
          </wp:inline>
        </w:drawing>
      </w:r>
    </w:p>
    <w:p w14:paraId="6483154E" w14:textId="77777777" w:rsidR="001D54F8" w:rsidRDefault="00000000">
      <w:pPr>
        <w:jc w:val="both"/>
      </w:pPr>
      <w:r>
        <w:t xml:space="preserve">Résultat : L'image ISO </w:t>
      </w:r>
      <w:proofErr w:type="spellStart"/>
      <w:r>
        <w:t>outils_sisr.iso</w:t>
      </w:r>
      <w:proofErr w:type="spellEnd"/>
      <w:r>
        <w:t xml:space="preserve"> est prête à être utilisée pour installer dans une machine virtuelle.</w:t>
      </w:r>
    </w:p>
    <w:p w14:paraId="13D53944" w14:textId="77777777" w:rsidR="001D54F8" w:rsidRDefault="001D54F8">
      <w:pPr>
        <w:jc w:val="both"/>
      </w:pPr>
    </w:p>
    <w:p w14:paraId="760296B4" w14:textId="77777777" w:rsidR="001D54F8" w:rsidRDefault="00000000" w:rsidP="00755485">
      <w:pPr>
        <w:pStyle w:val="Titre3"/>
      </w:pPr>
      <w:bookmarkStart w:id="10" w:name="_Toc221742962"/>
      <w:r>
        <w:t>Étape 3 : Préparer une VM Windows 7</w:t>
      </w:r>
      <w:bookmarkEnd w:id="10"/>
    </w:p>
    <w:p w14:paraId="5C5C6FA6" w14:textId="77777777" w:rsidR="001D54F8" w:rsidRDefault="001D54F8">
      <w:pPr>
        <w:jc w:val="both"/>
      </w:pPr>
    </w:p>
    <w:p w14:paraId="613421AC" w14:textId="77777777" w:rsidR="001D54F8" w:rsidRDefault="00000000">
      <w:pPr>
        <w:jc w:val="both"/>
      </w:pPr>
      <w:r>
        <w:t xml:space="preserve">Maintenant que on sait comment marche </w:t>
      </w:r>
      <w:proofErr w:type="spellStart"/>
      <w:r>
        <w:t>EaseUS</w:t>
      </w:r>
      <w:proofErr w:type="spellEnd"/>
      <w:r>
        <w:t>, on va tester voir les infos qui peut donner si on fait ceci sur une VM version Windows 7.</w:t>
      </w:r>
    </w:p>
    <w:p w14:paraId="27FCB2AE" w14:textId="77777777" w:rsidR="001D54F8" w:rsidRDefault="001D54F8">
      <w:pPr>
        <w:jc w:val="both"/>
      </w:pPr>
    </w:p>
    <w:p w14:paraId="245F85F8" w14:textId="77777777" w:rsidR="001D54F8" w:rsidRDefault="00000000">
      <w:pPr>
        <w:jc w:val="both"/>
      </w:pPr>
      <w:r>
        <w:t>Voici une VM Windows 7 prête sur VirtualBox</w:t>
      </w:r>
    </w:p>
    <w:p w14:paraId="7FA33CE1" w14:textId="77777777" w:rsidR="001D54F8" w:rsidRDefault="00000000">
      <w:pPr>
        <w:ind w:left="2124" w:firstLine="708"/>
        <w:jc w:val="both"/>
      </w:pPr>
      <w:r>
        <w:rPr>
          <w:noProof/>
        </w:rPr>
        <w:drawing>
          <wp:inline distT="0" distB="0" distL="0" distR="0" wp14:anchorId="7A5FE68F" wp14:editId="4C1CE945">
            <wp:extent cx="1381320" cy="571582"/>
            <wp:effectExtent l="0" t="0" r="9330" b="0"/>
            <wp:docPr id="1154422330" name="Image 1" descr="Une image contenant texte, Police, capture d’écran,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381320" cy="571582"/>
                    </a:xfrm>
                    <a:prstGeom prst="rect">
                      <a:avLst/>
                    </a:prstGeom>
                    <a:noFill/>
                    <a:ln>
                      <a:noFill/>
                      <a:prstDash/>
                    </a:ln>
                  </pic:spPr>
                </pic:pic>
              </a:graphicData>
            </a:graphic>
          </wp:inline>
        </w:drawing>
      </w:r>
    </w:p>
    <w:p w14:paraId="34637003" w14:textId="77777777" w:rsidR="001D54F8" w:rsidRDefault="00000000">
      <w:pPr>
        <w:jc w:val="both"/>
      </w:pPr>
      <w:r>
        <w:t xml:space="preserve">On va utiliser l’ISO </w:t>
      </w:r>
      <w:proofErr w:type="spellStart"/>
      <w:r>
        <w:t>outils_sisr.iso</w:t>
      </w:r>
      <w:proofErr w:type="spellEnd"/>
      <w:r>
        <w:t xml:space="preserve"> que on a graver pour voir si le test dans une VM donne</w:t>
      </w:r>
    </w:p>
    <w:p w14:paraId="65CCE8B2" w14:textId="77777777" w:rsidR="001D54F8" w:rsidRDefault="00000000">
      <w:pPr>
        <w:pStyle w:val="Paragraphedeliste"/>
        <w:numPr>
          <w:ilvl w:val="0"/>
          <w:numId w:val="9"/>
        </w:numPr>
        <w:jc w:val="both"/>
      </w:pPr>
      <w:r>
        <w:t xml:space="preserve">Aller dans la </w:t>
      </w:r>
      <w:r>
        <w:rPr>
          <w:b/>
          <w:bCs/>
        </w:rPr>
        <w:t>configuration</w:t>
      </w:r>
      <w:r>
        <w:t xml:space="preserve"> de la VM</w:t>
      </w:r>
    </w:p>
    <w:p w14:paraId="0107EB0E" w14:textId="77777777" w:rsidR="001D54F8" w:rsidRDefault="00000000">
      <w:pPr>
        <w:pStyle w:val="Paragraphedeliste"/>
        <w:numPr>
          <w:ilvl w:val="0"/>
          <w:numId w:val="9"/>
        </w:numPr>
        <w:jc w:val="both"/>
      </w:pPr>
      <w:r>
        <w:t xml:space="preserve">Aller dans </w:t>
      </w:r>
      <w:r>
        <w:rPr>
          <w:b/>
          <w:bCs/>
        </w:rPr>
        <w:t>stockage</w:t>
      </w:r>
      <w:r>
        <w:t xml:space="preserve"> &gt; sélectionner l’</w:t>
      </w:r>
      <w:proofErr w:type="spellStart"/>
      <w:r>
        <w:t>icone</w:t>
      </w:r>
      <w:proofErr w:type="spellEnd"/>
      <w:r>
        <w:t xml:space="preserve"> disque en-dessous du stockage et </w:t>
      </w:r>
      <w:r>
        <w:rPr>
          <w:b/>
          <w:bCs/>
        </w:rPr>
        <w:t>choisir un fichier disque</w:t>
      </w:r>
      <w:r>
        <w:t xml:space="preserve"> </w:t>
      </w:r>
    </w:p>
    <w:p w14:paraId="27D12B44" w14:textId="77777777" w:rsidR="001D54F8" w:rsidRDefault="00000000">
      <w:pPr>
        <w:pStyle w:val="Paragraphedeliste"/>
        <w:numPr>
          <w:ilvl w:val="0"/>
          <w:numId w:val="9"/>
        </w:numPr>
        <w:jc w:val="both"/>
      </w:pPr>
      <w:r>
        <w:t>Sélectionné le disque à son emplacement</w:t>
      </w:r>
    </w:p>
    <w:p w14:paraId="1E758581" w14:textId="77777777" w:rsidR="001D54F8" w:rsidRDefault="00000000">
      <w:pPr>
        <w:ind w:left="720" w:firstLine="696"/>
        <w:jc w:val="both"/>
        <w:sectPr w:rsidR="001D54F8">
          <w:headerReference w:type="default" r:id="rId36"/>
          <w:footerReference w:type="default" r:id="rId37"/>
          <w:headerReference w:type="first" r:id="rId38"/>
          <w:footerReference w:type="first" r:id="rId39"/>
          <w:pgSz w:w="11906" w:h="16838"/>
          <w:pgMar w:top="1417" w:right="1417" w:bottom="1417" w:left="1417" w:header="720" w:footer="720" w:gutter="0"/>
          <w:cols w:space="720"/>
          <w:titlePg/>
        </w:sectPr>
      </w:pPr>
      <w:r>
        <w:rPr>
          <w:noProof/>
        </w:rPr>
        <w:drawing>
          <wp:inline distT="0" distB="0" distL="0" distR="0" wp14:anchorId="0C2DD682" wp14:editId="558AF5EB">
            <wp:extent cx="3518309" cy="2134328"/>
            <wp:effectExtent l="0" t="0" r="5941" b="0"/>
            <wp:docPr id="1254076329" name="Image 1"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518309" cy="2134328"/>
                    </a:xfrm>
                    <a:prstGeom prst="rect">
                      <a:avLst/>
                    </a:prstGeom>
                    <a:noFill/>
                    <a:ln>
                      <a:noFill/>
                      <a:prstDash/>
                    </a:ln>
                  </pic:spPr>
                </pic:pic>
              </a:graphicData>
            </a:graphic>
          </wp:inline>
        </w:drawing>
      </w:r>
    </w:p>
    <w:p w14:paraId="1D8F74E1" w14:textId="77777777" w:rsidR="001D54F8" w:rsidRDefault="00000000">
      <w:pPr>
        <w:jc w:val="both"/>
      </w:pPr>
      <w:r>
        <w:lastRenderedPageBreak/>
        <w:t xml:space="preserve">Final : </w:t>
      </w:r>
    </w:p>
    <w:p w14:paraId="238390C1" w14:textId="77777777" w:rsidR="001D54F8" w:rsidRDefault="00000000">
      <w:pPr>
        <w:ind w:left="1416"/>
        <w:jc w:val="both"/>
      </w:pPr>
      <w:r>
        <w:rPr>
          <w:noProof/>
        </w:rPr>
        <w:drawing>
          <wp:inline distT="0" distB="0" distL="0" distR="0" wp14:anchorId="4F091728" wp14:editId="2ACA2AC1">
            <wp:extent cx="3673803" cy="705038"/>
            <wp:effectExtent l="0" t="0" r="2847" b="0"/>
            <wp:docPr id="1008798553" name="Image 1" descr="Une image contenant texte, capture d’écran, Police, Bleu électr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673803" cy="705038"/>
                    </a:xfrm>
                    <a:prstGeom prst="rect">
                      <a:avLst/>
                    </a:prstGeom>
                    <a:noFill/>
                    <a:ln>
                      <a:noFill/>
                      <a:prstDash/>
                    </a:ln>
                  </pic:spPr>
                </pic:pic>
              </a:graphicData>
            </a:graphic>
          </wp:inline>
        </w:drawing>
      </w:r>
    </w:p>
    <w:p w14:paraId="0954F001" w14:textId="77777777" w:rsidR="001D54F8" w:rsidRDefault="001D54F8">
      <w:pPr>
        <w:jc w:val="both"/>
      </w:pPr>
    </w:p>
    <w:p w14:paraId="1A8814D2" w14:textId="77777777" w:rsidR="001D54F8" w:rsidRDefault="00000000">
      <w:pPr>
        <w:jc w:val="both"/>
      </w:pPr>
      <w:r>
        <w:t>On pourra voir que le disque ISO s’est connecté.</w:t>
      </w:r>
    </w:p>
    <w:p w14:paraId="71936BD4" w14:textId="77777777" w:rsidR="001D54F8" w:rsidRDefault="00000000">
      <w:pPr>
        <w:jc w:val="both"/>
      </w:pPr>
      <w:r>
        <w:t xml:space="preserve">Télécharger le </w:t>
      </w:r>
      <w:proofErr w:type="spellStart"/>
      <w:r>
        <w:t>EaseUS</w:t>
      </w:r>
      <w:proofErr w:type="spellEnd"/>
      <w:r>
        <w:t xml:space="preserve"> dans la VM</w:t>
      </w:r>
    </w:p>
    <w:p w14:paraId="3F9C9AAA" w14:textId="77777777" w:rsidR="001D54F8" w:rsidRDefault="00000000">
      <w:pPr>
        <w:pStyle w:val="Paragraphedeliste"/>
        <w:numPr>
          <w:ilvl w:val="0"/>
          <w:numId w:val="8"/>
        </w:numPr>
        <w:jc w:val="both"/>
      </w:pPr>
      <w:r>
        <w:t>Aller dans le disque</w:t>
      </w:r>
    </w:p>
    <w:p w14:paraId="75E64A8A" w14:textId="77777777" w:rsidR="001D54F8" w:rsidRDefault="00000000">
      <w:pPr>
        <w:pStyle w:val="Paragraphedeliste"/>
        <w:numPr>
          <w:ilvl w:val="0"/>
          <w:numId w:val="8"/>
        </w:numPr>
        <w:jc w:val="both"/>
      </w:pPr>
      <w:r>
        <w:t xml:space="preserve">Extrait le fichier </w:t>
      </w:r>
      <w:proofErr w:type="spellStart"/>
      <w:r>
        <w:t>EaseUS</w:t>
      </w:r>
      <w:proofErr w:type="spellEnd"/>
      <w:r>
        <w:t xml:space="preserve"> dans le bureau</w:t>
      </w:r>
    </w:p>
    <w:p w14:paraId="1EC687B9" w14:textId="77777777" w:rsidR="001D54F8" w:rsidRDefault="00000000">
      <w:pPr>
        <w:pStyle w:val="Paragraphedeliste"/>
        <w:numPr>
          <w:ilvl w:val="0"/>
          <w:numId w:val="8"/>
        </w:numPr>
        <w:jc w:val="both"/>
      </w:pPr>
      <w:r>
        <w:t>Cliquer sur le logiciel d’installation</w:t>
      </w:r>
    </w:p>
    <w:p w14:paraId="415173C9" w14:textId="77777777" w:rsidR="001D54F8" w:rsidRDefault="00000000">
      <w:pPr>
        <w:pStyle w:val="Paragraphedeliste"/>
        <w:numPr>
          <w:ilvl w:val="0"/>
          <w:numId w:val="8"/>
        </w:numPr>
        <w:jc w:val="both"/>
      </w:pPr>
      <w:r>
        <w:t>Faite l’installation complète</w:t>
      </w:r>
    </w:p>
    <w:p w14:paraId="6CD3CCF8" w14:textId="77777777" w:rsidR="001D54F8" w:rsidRDefault="00000000">
      <w:pPr>
        <w:jc w:val="both"/>
      </w:pPr>
      <w:r>
        <w:t>Lorsque le logiciel est installé et lancer, on aura ceci :</w:t>
      </w:r>
    </w:p>
    <w:p w14:paraId="146B35F7" w14:textId="77777777" w:rsidR="001D54F8" w:rsidRDefault="00000000">
      <w:pPr>
        <w:ind w:left="708" w:firstLine="708"/>
        <w:jc w:val="both"/>
      </w:pPr>
      <w:r>
        <w:rPr>
          <w:noProof/>
        </w:rPr>
        <w:drawing>
          <wp:inline distT="0" distB="0" distL="0" distR="0" wp14:anchorId="28D7040F" wp14:editId="5BC37409">
            <wp:extent cx="3500122" cy="1800983"/>
            <wp:effectExtent l="0" t="0" r="5078" b="8767"/>
            <wp:docPr id="1707587579"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500122" cy="1800983"/>
                    </a:xfrm>
                    <a:prstGeom prst="rect">
                      <a:avLst/>
                    </a:prstGeom>
                    <a:noFill/>
                    <a:ln>
                      <a:noFill/>
                      <a:prstDash/>
                    </a:ln>
                  </pic:spPr>
                </pic:pic>
              </a:graphicData>
            </a:graphic>
          </wp:inline>
        </w:drawing>
      </w:r>
    </w:p>
    <w:p w14:paraId="7001FF8C" w14:textId="77777777" w:rsidR="001D54F8" w:rsidRDefault="00000000">
      <w:pPr>
        <w:jc w:val="both"/>
      </w:pPr>
      <w:r>
        <w:t>Maintenant que cela marche avec succès, on va redimensionner la partition C</w:t>
      </w:r>
    </w:p>
    <w:p w14:paraId="17B58E41" w14:textId="77777777" w:rsidR="001D54F8" w:rsidRDefault="001D54F8">
      <w:pPr>
        <w:jc w:val="both"/>
      </w:pPr>
    </w:p>
    <w:p w14:paraId="2B1F18C6" w14:textId="77777777" w:rsidR="001D54F8" w:rsidRDefault="00000000">
      <w:pPr>
        <w:jc w:val="both"/>
      </w:pPr>
      <w:r>
        <w:t>Pour faire cela :</w:t>
      </w:r>
    </w:p>
    <w:p w14:paraId="63063081" w14:textId="77777777" w:rsidR="001D54F8" w:rsidRDefault="00000000">
      <w:pPr>
        <w:pStyle w:val="Paragraphedeliste"/>
        <w:jc w:val="both"/>
      </w:pPr>
      <w:r>
        <w:t xml:space="preserve">Dans </w:t>
      </w:r>
      <w:proofErr w:type="spellStart"/>
      <w:r>
        <w:t>EaseUS</w:t>
      </w:r>
      <w:proofErr w:type="spellEnd"/>
      <w:r>
        <w:t xml:space="preserve"> Partition Master, j'ai effectué un clic droit sur la partition </w:t>
      </w:r>
      <w:proofErr w:type="gramStart"/>
      <w:r>
        <w:t>C:</w:t>
      </w:r>
      <w:proofErr w:type="gramEnd"/>
      <w:r>
        <w:t xml:space="preserve"> </w:t>
      </w:r>
    </w:p>
    <w:p w14:paraId="7F7FB720" w14:textId="77777777" w:rsidR="001D54F8" w:rsidRDefault="00000000">
      <w:pPr>
        <w:pStyle w:val="Paragraphedeliste"/>
        <w:jc w:val="both"/>
      </w:pPr>
      <w:r>
        <w:t>Sélection de l'option "</w:t>
      </w:r>
      <w:proofErr w:type="spellStart"/>
      <w:r>
        <w:t>Resize</w:t>
      </w:r>
      <w:proofErr w:type="spellEnd"/>
      <w:r>
        <w:t xml:space="preserve">/Move partition" (Redimensionner/Déplacer) </w:t>
      </w:r>
    </w:p>
    <w:p w14:paraId="61A146E7" w14:textId="77777777" w:rsidR="001D54F8" w:rsidRDefault="00000000">
      <w:pPr>
        <w:pStyle w:val="Paragraphedeliste"/>
        <w:jc w:val="both"/>
      </w:pPr>
      <w:r>
        <w:t xml:space="preserve">Dans la fenêtre de configuration : </w:t>
      </w:r>
    </w:p>
    <w:p w14:paraId="0329E490" w14:textId="77777777" w:rsidR="001D54F8" w:rsidRDefault="00000000">
      <w:pPr>
        <w:pStyle w:val="Paragraphedeliste"/>
        <w:numPr>
          <w:ilvl w:val="0"/>
          <w:numId w:val="10"/>
        </w:numPr>
        <w:jc w:val="both"/>
      </w:pPr>
      <w:r>
        <w:t>Taille actuelle : ~50 GB</w:t>
      </w:r>
    </w:p>
    <w:p w14:paraId="79321737" w14:textId="77777777" w:rsidR="001D54F8" w:rsidRDefault="00000000">
      <w:pPr>
        <w:pStyle w:val="Paragraphedeliste"/>
        <w:numPr>
          <w:ilvl w:val="0"/>
          <w:numId w:val="10"/>
        </w:numPr>
        <w:jc w:val="both"/>
      </w:pPr>
      <w:r>
        <w:t xml:space="preserve">Nouvelle taille : 25 GB (25600 MB) </w:t>
      </w:r>
    </w:p>
    <w:p w14:paraId="11B18DF3" w14:textId="77777777" w:rsidR="001D54F8" w:rsidRDefault="00000000">
      <w:pPr>
        <w:pStyle w:val="Paragraphedeliste"/>
        <w:numPr>
          <w:ilvl w:val="0"/>
          <w:numId w:val="10"/>
        </w:numPr>
        <w:jc w:val="both"/>
      </w:pPr>
      <w:r>
        <w:t xml:space="preserve">Méthode : Ajustement du curseur vers la gauche </w:t>
      </w:r>
    </w:p>
    <w:p w14:paraId="639F5C25" w14:textId="77777777" w:rsidR="001D54F8" w:rsidRDefault="00000000">
      <w:pPr>
        <w:pStyle w:val="Paragraphedeliste"/>
        <w:numPr>
          <w:ilvl w:val="0"/>
          <w:numId w:val="8"/>
        </w:numPr>
        <w:jc w:val="both"/>
      </w:pPr>
      <w:r>
        <w:t xml:space="preserve">Espace libéré : ~25 GB (espace non alloué) puis </w:t>
      </w:r>
      <w:r>
        <w:fldChar w:fldCharType="begin"/>
      </w:r>
      <w:r>
        <w:instrText xml:space="preserve"> PAGE \* ARABIC </w:instrText>
      </w:r>
      <w:r>
        <w:fldChar w:fldCharType="separate"/>
      </w:r>
      <w:r>
        <w:t>1</w:t>
      </w:r>
      <w:r>
        <w:fldChar w:fldCharType="end"/>
      </w:r>
      <w:r>
        <w:t>onfirmer</w:t>
      </w:r>
    </w:p>
    <w:p w14:paraId="739EF279" w14:textId="77777777" w:rsidR="001D54F8" w:rsidRDefault="001D54F8">
      <w:pPr>
        <w:jc w:val="both"/>
        <w:sectPr w:rsidR="001D54F8">
          <w:headerReference w:type="default" r:id="rId43"/>
          <w:footerReference w:type="default" r:id="rId44"/>
          <w:headerReference w:type="first" r:id="rId45"/>
          <w:footerReference w:type="first" r:id="rId46"/>
          <w:pgSz w:w="11906" w:h="16838"/>
          <w:pgMar w:top="1417" w:right="1417" w:bottom="1417" w:left="1417" w:header="720" w:footer="720" w:gutter="0"/>
          <w:cols w:space="720"/>
          <w:titlePg/>
        </w:sectPr>
      </w:pPr>
    </w:p>
    <w:p w14:paraId="33C8EF8A" w14:textId="77777777" w:rsidR="001D54F8" w:rsidRDefault="00000000">
      <w:pPr>
        <w:jc w:val="both"/>
      </w:pPr>
      <w:r>
        <w:lastRenderedPageBreak/>
        <w:t>Une fois la redimensionnement des partition faite, on va pourvoir faire une nouvelle partition qui sera la racine D</w:t>
      </w:r>
    </w:p>
    <w:p w14:paraId="3E9A440B" w14:textId="77777777" w:rsidR="001D54F8" w:rsidRDefault="00000000">
      <w:pPr>
        <w:pStyle w:val="Paragraphedeliste"/>
        <w:numPr>
          <w:ilvl w:val="0"/>
          <w:numId w:val="11"/>
        </w:numPr>
        <w:jc w:val="both"/>
      </w:pPr>
      <w:r>
        <w:t xml:space="preserve">Clic droit sur l'espace non alloué (25 GB) </w:t>
      </w:r>
    </w:p>
    <w:p w14:paraId="3F313BB4" w14:textId="77777777" w:rsidR="001D54F8" w:rsidRDefault="00000000">
      <w:pPr>
        <w:pStyle w:val="Paragraphedeliste"/>
        <w:numPr>
          <w:ilvl w:val="0"/>
          <w:numId w:val="11"/>
        </w:numPr>
        <w:jc w:val="both"/>
      </w:pPr>
      <w:r>
        <w:t>Sélection de "</w:t>
      </w:r>
      <w:proofErr w:type="spellStart"/>
      <w:r>
        <w:t>Create</w:t>
      </w:r>
      <w:proofErr w:type="spellEnd"/>
      <w:r>
        <w:t xml:space="preserve"> partition" (Créer une partition) </w:t>
      </w:r>
    </w:p>
    <w:p w14:paraId="5ECC3CD5" w14:textId="77777777" w:rsidR="001D54F8" w:rsidRDefault="00000000">
      <w:pPr>
        <w:pStyle w:val="Paragraphedeliste"/>
        <w:numPr>
          <w:ilvl w:val="0"/>
          <w:numId w:val="11"/>
        </w:numPr>
        <w:jc w:val="both"/>
      </w:pPr>
      <w:r>
        <w:t xml:space="preserve">Configuration de la partition : </w:t>
      </w:r>
    </w:p>
    <w:p w14:paraId="5C46AC6A" w14:textId="77777777" w:rsidR="001D54F8" w:rsidRDefault="00000000">
      <w:pPr>
        <w:pStyle w:val="Paragraphedeliste"/>
        <w:numPr>
          <w:ilvl w:val="0"/>
          <w:numId w:val="11"/>
        </w:numPr>
        <w:jc w:val="both"/>
      </w:pPr>
      <w:r>
        <w:t xml:space="preserve">Étiquette (Label) : DATA - Lettre de lecteur : </w:t>
      </w:r>
      <w:proofErr w:type="gramStart"/>
      <w:r>
        <w:t>E:</w:t>
      </w:r>
      <w:proofErr w:type="gramEnd"/>
      <w:r>
        <w:t xml:space="preserve"> </w:t>
      </w:r>
    </w:p>
    <w:p w14:paraId="1E515413" w14:textId="77777777" w:rsidR="001D54F8" w:rsidRDefault="00000000">
      <w:pPr>
        <w:pStyle w:val="Paragraphedeliste"/>
        <w:numPr>
          <w:ilvl w:val="0"/>
          <w:numId w:val="11"/>
        </w:numPr>
        <w:jc w:val="both"/>
      </w:pPr>
      <w:r>
        <w:t>Système de fichiers : NTFS en taille 15 GB de type logique</w:t>
      </w:r>
    </w:p>
    <w:p w14:paraId="31131028" w14:textId="77777777" w:rsidR="001D54F8" w:rsidRDefault="00000000">
      <w:pPr>
        <w:pStyle w:val="Paragraphedeliste"/>
        <w:numPr>
          <w:ilvl w:val="0"/>
          <w:numId w:val="11"/>
        </w:numPr>
        <w:jc w:val="both"/>
      </w:pPr>
      <w:r>
        <w:t>Confirmer avec "OK"</w:t>
      </w:r>
    </w:p>
    <w:p w14:paraId="435F8B4C" w14:textId="77777777" w:rsidR="001D54F8" w:rsidRDefault="00000000">
      <w:pPr>
        <w:jc w:val="both"/>
      </w:pPr>
      <w:r>
        <w:t>Après cela, on aura ceci :</w:t>
      </w:r>
    </w:p>
    <w:p w14:paraId="436FC85D" w14:textId="77777777" w:rsidR="001D54F8" w:rsidRDefault="00000000">
      <w:pPr>
        <w:ind w:firstLine="708"/>
        <w:jc w:val="both"/>
      </w:pPr>
      <w:r>
        <w:rPr>
          <w:noProof/>
        </w:rPr>
        <w:drawing>
          <wp:inline distT="0" distB="0" distL="0" distR="0" wp14:anchorId="74476D22" wp14:editId="7332B8D2">
            <wp:extent cx="3953819" cy="1467429"/>
            <wp:effectExtent l="0" t="0" r="8581" b="0"/>
            <wp:docPr id="589563564" name="Image 1" descr="Une image contenant texte, Police, nombr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953819" cy="1467429"/>
                    </a:xfrm>
                    <a:prstGeom prst="rect">
                      <a:avLst/>
                    </a:prstGeom>
                    <a:noFill/>
                    <a:ln>
                      <a:noFill/>
                      <a:prstDash/>
                    </a:ln>
                  </pic:spPr>
                </pic:pic>
              </a:graphicData>
            </a:graphic>
          </wp:inline>
        </w:drawing>
      </w:r>
    </w:p>
    <w:p w14:paraId="326664E3" w14:textId="77777777" w:rsidR="001D54F8" w:rsidRDefault="001D54F8">
      <w:pPr>
        <w:jc w:val="both"/>
      </w:pPr>
    </w:p>
    <w:p w14:paraId="1D392EC9" w14:textId="77777777" w:rsidR="001D54F8" w:rsidRDefault="00000000">
      <w:pPr>
        <w:jc w:val="both"/>
      </w:pPr>
      <w:r>
        <w:t>Après redémarrage de la VM, on relance d'</w:t>
      </w:r>
      <w:proofErr w:type="spellStart"/>
      <w:r>
        <w:t>EaseUS</w:t>
      </w:r>
      <w:proofErr w:type="spellEnd"/>
      <w:r>
        <w:t xml:space="preserve"> pour vérifier la structure finale.</w:t>
      </w:r>
    </w:p>
    <w:p w14:paraId="35C49216" w14:textId="77777777" w:rsidR="001D54F8" w:rsidRDefault="00000000">
      <w:pPr>
        <w:ind w:left="1416" w:firstLine="708"/>
      </w:pPr>
      <w:r>
        <w:rPr>
          <w:noProof/>
        </w:rPr>
        <w:drawing>
          <wp:inline distT="0" distB="0" distL="0" distR="0" wp14:anchorId="7BE939B6" wp14:editId="3D57EAD6">
            <wp:extent cx="2489472" cy="1893832"/>
            <wp:effectExtent l="0" t="0" r="6078" b="0"/>
            <wp:docPr id="1115441899" name="Image 1" descr="Une image contenant texte, capture d’écran, Polic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489472" cy="1893832"/>
                    </a:xfrm>
                    <a:prstGeom prst="rect">
                      <a:avLst/>
                    </a:prstGeom>
                    <a:noFill/>
                    <a:ln>
                      <a:noFill/>
                      <a:prstDash/>
                    </a:ln>
                  </pic:spPr>
                </pic:pic>
              </a:graphicData>
            </a:graphic>
          </wp:inline>
        </w:drawing>
      </w:r>
    </w:p>
    <w:p w14:paraId="51253141" w14:textId="77777777" w:rsidR="001D54F8" w:rsidRDefault="001D54F8"/>
    <w:p w14:paraId="1ADF6D99" w14:textId="77777777" w:rsidR="001D54F8" w:rsidRDefault="00000000">
      <w:r>
        <w:t>Après redémarrage, on devrait avoir ceci :</w:t>
      </w:r>
    </w:p>
    <w:p w14:paraId="087C380A" w14:textId="77777777" w:rsidR="001D54F8" w:rsidRDefault="00000000">
      <w:r>
        <w:rPr>
          <w:noProof/>
        </w:rPr>
        <w:drawing>
          <wp:inline distT="0" distB="0" distL="0" distR="0" wp14:anchorId="70D8E6FC" wp14:editId="4C224A2E">
            <wp:extent cx="5760720" cy="1181733"/>
            <wp:effectExtent l="0" t="0" r="0" b="0"/>
            <wp:docPr id="631919452" name="Image 1" descr="Une image contenant texte, capture d’écran, logiciel,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1181733"/>
                    </a:xfrm>
                    <a:prstGeom prst="rect">
                      <a:avLst/>
                    </a:prstGeom>
                    <a:noFill/>
                    <a:ln>
                      <a:noFill/>
                      <a:prstDash/>
                    </a:ln>
                  </pic:spPr>
                </pic:pic>
              </a:graphicData>
            </a:graphic>
          </wp:inline>
        </w:drawing>
      </w:r>
    </w:p>
    <w:p w14:paraId="207E869D" w14:textId="31F2E0E7" w:rsidR="001D54F8" w:rsidRDefault="00000000">
      <w:pPr>
        <w:sectPr w:rsidR="001D54F8">
          <w:headerReference w:type="default" r:id="rId50"/>
          <w:footerReference w:type="default" r:id="rId51"/>
          <w:headerReference w:type="first" r:id="rId52"/>
          <w:footerReference w:type="first" r:id="rId53"/>
          <w:pgSz w:w="11906" w:h="16838"/>
          <w:pgMar w:top="1417" w:right="1417" w:bottom="1417" w:left="1417" w:header="720" w:footer="720" w:gutter="0"/>
          <w:cols w:space="720"/>
          <w:titlePg/>
        </w:sectPr>
      </w:pPr>
      <w:r>
        <w:t>Ceci prouve que l’opération à réussir</w:t>
      </w:r>
    </w:p>
    <w:p w14:paraId="07563660" w14:textId="50D7E104" w:rsidR="00220098" w:rsidRDefault="001A45F2">
      <w:r w:rsidRPr="001A45F2">
        <w:lastRenderedPageBreak/>
        <w:t xml:space="preserve">Dans le cadre du projet, nous avons utilisé </w:t>
      </w:r>
      <w:proofErr w:type="spellStart"/>
      <w:r w:rsidRPr="001A45F2">
        <w:rPr>
          <w:b/>
          <w:bCs/>
        </w:rPr>
        <w:t>CBb</w:t>
      </w:r>
      <w:r>
        <w:rPr>
          <w:b/>
          <w:bCs/>
        </w:rPr>
        <w:t>ur</w:t>
      </w:r>
      <w:r w:rsidRPr="001A45F2">
        <w:rPr>
          <w:b/>
          <w:bCs/>
        </w:rPr>
        <w:t>n</w:t>
      </w:r>
      <w:r>
        <w:rPr>
          <w:b/>
          <w:bCs/>
        </w:rPr>
        <w:t>er</w:t>
      </w:r>
      <w:r w:rsidRPr="001A45F2">
        <w:rPr>
          <w:b/>
          <w:bCs/>
        </w:rPr>
        <w:t>XP</w:t>
      </w:r>
      <w:proofErr w:type="spellEnd"/>
      <w:r w:rsidRPr="001A45F2">
        <w:t xml:space="preserve"> comme solution de maintenance.</w:t>
      </w:r>
      <w:r w:rsidRPr="001A45F2">
        <w:br/>
        <w:t>Cependant, il existe d'autres Live CD spécialisés comme</w:t>
      </w:r>
    </w:p>
    <w:tbl>
      <w:tblPr>
        <w:tblW w:w="8581" w:type="dxa"/>
        <w:tblCellMar>
          <w:left w:w="10" w:type="dxa"/>
          <w:right w:w="10" w:type="dxa"/>
        </w:tblCellMar>
        <w:tblLook w:val="04A0" w:firstRow="1" w:lastRow="0" w:firstColumn="1" w:lastColumn="0" w:noHBand="0" w:noVBand="1"/>
      </w:tblPr>
      <w:tblGrid>
        <w:gridCol w:w="1920"/>
        <w:gridCol w:w="2845"/>
        <w:gridCol w:w="2041"/>
        <w:gridCol w:w="1775"/>
      </w:tblGrid>
      <w:tr w:rsidR="001D54F8" w14:paraId="6F1BB885"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0335C" w14:textId="77777777" w:rsidR="001D54F8" w:rsidRDefault="00000000">
            <w:pPr>
              <w:spacing w:after="0" w:line="240" w:lineRule="auto"/>
              <w:rPr>
                <w:rFonts w:ascii="Arial" w:hAnsi="Arial" w:cs="Arial"/>
              </w:rPr>
            </w:pPr>
            <w:r>
              <w:rPr>
                <w:rFonts w:ascii="Arial" w:hAnsi="Arial" w:cs="Arial"/>
              </w:rPr>
              <w:t>Nom du Live CD</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625" w:type="dxa"/>
              <w:tblCellMar>
                <w:left w:w="10" w:type="dxa"/>
                <w:right w:w="10" w:type="dxa"/>
              </w:tblCellMar>
              <w:tblLook w:val="04A0" w:firstRow="1" w:lastRow="0" w:firstColumn="1" w:lastColumn="0" w:noHBand="0" w:noVBand="1"/>
            </w:tblPr>
            <w:tblGrid>
              <w:gridCol w:w="96"/>
              <w:gridCol w:w="1529"/>
            </w:tblGrid>
            <w:tr w:rsidR="001D54F8" w14:paraId="2442FAD6" w14:textId="77777777" w:rsidTr="00220098">
              <w:tblPrEx>
                <w:tblCellMar>
                  <w:top w:w="0" w:type="dxa"/>
                  <w:bottom w:w="0" w:type="dxa"/>
                </w:tblCellMar>
              </w:tblPrEx>
              <w:tc>
                <w:tcPr>
                  <w:tcW w:w="1625" w:type="dxa"/>
                  <w:gridSpan w:val="2"/>
                  <w:tcMar>
                    <w:top w:w="15" w:type="dxa"/>
                    <w:left w:w="15" w:type="dxa"/>
                    <w:bottom w:w="15" w:type="dxa"/>
                    <w:right w:w="15" w:type="dxa"/>
                  </w:tcMar>
                  <w:vAlign w:val="center"/>
                </w:tcPr>
                <w:p w14:paraId="7BEF3EA3" w14:textId="77777777" w:rsidR="001D54F8" w:rsidRDefault="00000000">
                  <w:pPr>
                    <w:spacing w:after="0" w:line="240" w:lineRule="auto"/>
                  </w:pPr>
                  <w:r>
                    <w:rPr>
                      <w:rFonts w:ascii="Arial" w:hAnsi="Arial" w:cs="Arial"/>
                    </w:rPr>
                    <w:t>Principales</w:t>
                  </w:r>
                  <w:r>
                    <w:rPr>
                      <w:rFonts w:ascii="Arial" w:hAnsi="Arial" w:cs="Arial"/>
                      <w:b/>
                      <w:bCs/>
                    </w:rPr>
                    <w:t xml:space="preserve"> </w:t>
                  </w:r>
                  <w:r>
                    <w:rPr>
                      <w:rFonts w:ascii="Arial" w:hAnsi="Arial" w:cs="Arial"/>
                    </w:rPr>
                    <w:t>fonctionnalités</w:t>
                  </w:r>
                </w:p>
              </w:tc>
            </w:tr>
            <w:tr w:rsidR="001D54F8" w14:paraId="21E86C8C" w14:textId="77777777" w:rsidTr="00220098">
              <w:tblPrEx>
                <w:tblCellMar>
                  <w:top w:w="0" w:type="dxa"/>
                  <w:bottom w:w="0" w:type="dxa"/>
                </w:tblCellMar>
              </w:tblPrEx>
              <w:trPr>
                <w:gridAfter w:val="1"/>
                <w:wAfter w:w="1529" w:type="dxa"/>
              </w:trPr>
              <w:tc>
                <w:tcPr>
                  <w:tcW w:w="96" w:type="dxa"/>
                  <w:tcMar>
                    <w:top w:w="15" w:type="dxa"/>
                    <w:left w:w="15" w:type="dxa"/>
                    <w:bottom w:w="15" w:type="dxa"/>
                    <w:right w:w="15" w:type="dxa"/>
                  </w:tcMar>
                  <w:vAlign w:val="center"/>
                </w:tcPr>
                <w:p w14:paraId="15315DCE" w14:textId="77777777" w:rsidR="001D54F8" w:rsidRDefault="001D54F8">
                  <w:pPr>
                    <w:spacing w:after="0" w:line="240" w:lineRule="auto"/>
                    <w:rPr>
                      <w:rFonts w:ascii="Arial" w:hAnsi="Arial" w:cs="Arial"/>
                    </w:rPr>
                  </w:pPr>
                </w:p>
              </w:tc>
            </w:tr>
          </w:tbl>
          <w:p w14:paraId="6C98FFFD" w14:textId="77777777" w:rsidR="001D54F8" w:rsidRDefault="001D54F8">
            <w:pPr>
              <w:spacing w:after="0" w:line="240" w:lineRule="auto"/>
              <w:rPr>
                <w:rFonts w:ascii="Arial" w:hAnsi="Arial" w:cs="Arial"/>
              </w:rPr>
            </w:pP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825" w:type="dxa"/>
              <w:tblCellMar>
                <w:left w:w="10" w:type="dxa"/>
                <w:right w:w="10" w:type="dxa"/>
              </w:tblCellMar>
              <w:tblLook w:val="04A0" w:firstRow="1" w:lastRow="0" w:firstColumn="1" w:lastColumn="0" w:noHBand="0" w:noVBand="1"/>
            </w:tblPr>
            <w:tblGrid>
              <w:gridCol w:w="96"/>
              <w:gridCol w:w="1729"/>
            </w:tblGrid>
            <w:tr w:rsidR="001D54F8" w14:paraId="008D92E1" w14:textId="77777777" w:rsidTr="00220098">
              <w:tblPrEx>
                <w:tblCellMar>
                  <w:top w:w="0" w:type="dxa"/>
                  <w:bottom w:w="0" w:type="dxa"/>
                </w:tblCellMar>
              </w:tblPrEx>
              <w:tc>
                <w:tcPr>
                  <w:tcW w:w="1825" w:type="dxa"/>
                  <w:gridSpan w:val="2"/>
                  <w:tcMar>
                    <w:top w:w="15" w:type="dxa"/>
                    <w:left w:w="15" w:type="dxa"/>
                    <w:bottom w:w="15" w:type="dxa"/>
                    <w:right w:w="15" w:type="dxa"/>
                  </w:tcMar>
                  <w:vAlign w:val="center"/>
                </w:tcPr>
                <w:p w14:paraId="44A1718A" w14:textId="77777777" w:rsidR="001D54F8" w:rsidRDefault="00000000">
                  <w:pPr>
                    <w:spacing w:after="0" w:line="240" w:lineRule="auto"/>
                    <w:rPr>
                      <w:rFonts w:ascii="Arial" w:hAnsi="Arial" w:cs="Arial"/>
                    </w:rPr>
                  </w:pPr>
                  <w:r>
                    <w:rPr>
                      <w:rFonts w:ascii="Arial" w:hAnsi="Arial" w:cs="Arial"/>
                    </w:rPr>
                    <w:t>Téléchargement ISO</w:t>
                  </w:r>
                </w:p>
              </w:tc>
            </w:tr>
            <w:tr w:rsidR="001D54F8" w14:paraId="0E35F241" w14:textId="77777777" w:rsidTr="00220098">
              <w:tblPrEx>
                <w:tblCellMar>
                  <w:top w:w="0" w:type="dxa"/>
                  <w:bottom w:w="0" w:type="dxa"/>
                </w:tblCellMar>
              </w:tblPrEx>
              <w:trPr>
                <w:gridAfter w:val="1"/>
                <w:wAfter w:w="1729" w:type="dxa"/>
              </w:trPr>
              <w:tc>
                <w:tcPr>
                  <w:tcW w:w="96" w:type="dxa"/>
                  <w:tcMar>
                    <w:top w:w="15" w:type="dxa"/>
                    <w:left w:w="15" w:type="dxa"/>
                    <w:bottom w:w="15" w:type="dxa"/>
                    <w:right w:w="15" w:type="dxa"/>
                  </w:tcMar>
                  <w:vAlign w:val="center"/>
                </w:tcPr>
                <w:p w14:paraId="3F0DC471" w14:textId="77777777" w:rsidR="001D54F8" w:rsidRDefault="001D54F8">
                  <w:pPr>
                    <w:spacing w:after="0" w:line="240" w:lineRule="auto"/>
                    <w:rPr>
                      <w:rFonts w:ascii="Arial" w:hAnsi="Arial" w:cs="Arial"/>
                    </w:rPr>
                  </w:pPr>
                </w:p>
              </w:tc>
            </w:tr>
          </w:tbl>
          <w:p w14:paraId="469B5ADD" w14:textId="77777777" w:rsidR="001D54F8" w:rsidRDefault="001D54F8">
            <w:pPr>
              <w:spacing w:after="0" w:line="240" w:lineRule="auto"/>
              <w:rPr>
                <w:rFonts w:ascii="Arial" w:hAnsi="Arial" w:cs="Arial"/>
              </w:rPr>
            </w:pP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59" w:type="dxa"/>
              <w:tblCellMar>
                <w:left w:w="10" w:type="dxa"/>
                <w:right w:w="10" w:type="dxa"/>
              </w:tblCellMar>
              <w:tblLook w:val="04A0" w:firstRow="1" w:lastRow="0" w:firstColumn="1" w:lastColumn="0" w:noHBand="0" w:noVBand="1"/>
            </w:tblPr>
            <w:tblGrid>
              <w:gridCol w:w="96"/>
              <w:gridCol w:w="1463"/>
            </w:tblGrid>
            <w:tr w:rsidR="001D54F8" w14:paraId="1664CF43" w14:textId="77777777" w:rsidTr="00220098">
              <w:tblPrEx>
                <w:tblCellMar>
                  <w:top w:w="0" w:type="dxa"/>
                  <w:bottom w:w="0" w:type="dxa"/>
                </w:tblCellMar>
              </w:tblPrEx>
              <w:trPr>
                <w:tblHeader/>
              </w:trPr>
              <w:tc>
                <w:tcPr>
                  <w:tcW w:w="1559" w:type="dxa"/>
                  <w:gridSpan w:val="2"/>
                  <w:tcMar>
                    <w:top w:w="15" w:type="dxa"/>
                    <w:left w:w="15" w:type="dxa"/>
                    <w:bottom w:w="15" w:type="dxa"/>
                    <w:right w:w="15" w:type="dxa"/>
                  </w:tcMar>
                  <w:vAlign w:val="center"/>
                </w:tcPr>
                <w:p w14:paraId="50F9B36A" w14:textId="77777777" w:rsidR="001D54F8" w:rsidRDefault="00000000">
                  <w:pPr>
                    <w:spacing w:after="0" w:line="240" w:lineRule="auto"/>
                    <w:rPr>
                      <w:rFonts w:ascii="Arial" w:hAnsi="Arial" w:cs="Arial"/>
                    </w:rPr>
                  </w:pPr>
                  <w:r>
                    <w:rPr>
                      <w:rFonts w:ascii="Arial" w:hAnsi="Arial" w:cs="Arial"/>
                    </w:rPr>
                    <w:t>Notes / Utilisation</w:t>
                  </w:r>
                </w:p>
              </w:tc>
            </w:tr>
            <w:tr w:rsidR="001D54F8" w14:paraId="39836494" w14:textId="77777777" w:rsidTr="00220098">
              <w:tblPrEx>
                <w:tblCellMar>
                  <w:top w:w="0" w:type="dxa"/>
                  <w:bottom w:w="0" w:type="dxa"/>
                </w:tblCellMar>
              </w:tblPrEx>
              <w:trPr>
                <w:gridAfter w:val="1"/>
                <w:wAfter w:w="1463" w:type="dxa"/>
              </w:trPr>
              <w:tc>
                <w:tcPr>
                  <w:tcW w:w="96" w:type="dxa"/>
                  <w:tcMar>
                    <w:top w:w="15" w:type="dxa"/>
                    <w:left w:w="15" w:type="dxa"/>
                    <w:bottom w:w="15" w:type="dxa"/>
                    <w:right w:w="15" w:type="dxa"/>
                  </w:tcMar>
                  <w:vAlign w:val="center"/>
                </w:tcPr>
                <w:p w14:paraId="494D675E" w14:textId="77777777" w:rsidR="001D54F8" w:rsidRDefault="001D54F8">
                  <w:pPr>
                    <w:spacing w:after="0" w:line="240" w:lineRule="auto"/>
                    <w:rPr>
                      <w:rFonts w:ascii="Arial" w:hAnsi="Arial" w:cs="Arial"/>
                    </w:rPr>
                  </w:pPr>
                </w:p>
              </w:tc>
            </w:tr>
          </w:tbl>
          <w:p w14:paraId="00B65D08" w14:textId="77777777" w:rsidR="001D54F8" w:rsidRDefault="001D54F8">
            <w:pPr>
              <w:spacing w:after="0" w:line="240" w:lineRule="auto"/>
              <w:rPr>
                <w:rFonts w:ascii="Arial" w:hAnsi="Arial" w:cs="Arial"/>
              </w:rPr>
            </w:pPr>
          </w:p>
        </w:tc>
      </w:tr>
      <w:tr w:rsidR="001D54F8" w14:paraId="3D02E7A6"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2C480" w14:textId="77777777" w:rsidR="001D54F8" w:rsidRDefault="00000000">
            <w:pPr>
              <w:spacing w:after="0" w:line="240" w:lineRule="auto"/>
              <w:rPr>
                <w:rFonts w:ascii="Arial" w:hAnsi="Arial" w:cs="Arial"/>
              </w:rPr>
            </w:pPr>
            <w:proofErr w:type="spellStart"/>
            <w:r>
              <w:rPr>
                <w:rFonts w:ascii="Arial" w:hAnsi="Arial" w:cs="Arial"/>
              </w:rPr>
              <w:t>GParted</w:t>
            </w:r>
            <w:proofErr w:type="spellEnd"/>
            <w:r>
              <w:rPr>
                <w:rFonts w:ascii="Arial" w:hAnsi="Arial" w:cs="Arial"/>
              </w:rPr>
              <w:t xml:space="preserve"> Live</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91D05" w14:textId="77777777" w:rsidR="001D54F8" w:rsidRDefault="00000000">
            <w:pPr>
              <w:spacing w:after="0" w:line="240" w:lineRule="auto"/>
              <w:rPr>
                <w:rFonts w:ascii="Arial" w:hAnsi="Arial" w:cs="Arial"/>
                <w:sz w:val="20"/>
                <w:szCs w:val="20"/>
              </w:rPr>
            </w:pPr>
            <w:r>
              <w:rPr>
                <w:rFonts w:ascii="Arial" w:hAnsi="Arial" w:cs="Arial"/>
                <w:sz w:val="20"/>
                <w:szCs w:val="20"/>
              </w:rPr>
              <w:t>Gestion des partitions (créer, supprimer, redimensionner, formater), support de nombreux systèmes de fichiers (ext4, NTFS, FAT32, etc.)</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B1D56" w14:textId="77777777" w:rsidR="001D54F8" w:rsidRDefault="00000000">
            <w:pPr>
              <w:spacing w:after="0" w:line="240" w:lineRule="auto"/>
              <w:rPr>
                <w:rFonts w:ascii="Arial" w:hAnsi="Arial" w:cs="Arial"/>
              </w:rPr>
            </w:pPr>
            <w:r>
              <w:rPr>
                <w:rFonts w:ascii="Arial" w:hAnsi="Arial" w:cs="Arial"/>
              </w:rPr>
              <w:t>Oui (ISO officielle disponible)</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59" w:type="dxa"/>
              <w:tblCellMar>
                <w:left w:w="10" w:type="dxa"/>
                <w:right w:w="10" w:type="dxa"/>
              </w:tblCellMar>
              <w:tblLook w:val="04A0" w:firstRow="1" w:lastRow="0" w:firstColumn="1" w:lastColumn="0" w:noHBand="0" w:noVBand="1"/>
            </w:tblPr>
            <w:tblGrid>
              <w:gridCol w:w="96"/>
              <w:gridCol w:w="1463"/>
            </w:tblGrid>
            <w:tr w:rsidR="001D54F8" w14:paraId="22096C8C" w14:textId="77777777" w:rsidTr="00220098">
              <w:tblPrEx>
                <w:tblCellMar>
                  <w:top w:w="0" w:type="dxa"/>
                  <w:bottom w:w="0" w:type="dxa"/>
                </w:tblCellMar>
              </w:tblPrEx>
              <w:tc>
                <w:tcPr>
                  <w:tcW w:w="1559" w:type="dxa"/>
                  <w:gridSpan w:val="2"/>
                  <w:tcMar>
                    <w:top w:w="15" w:type="dxa"/>
                    <w:left w:w="15" w:type="dxa"/>
                    <w:bottom w:w="15" w:type="dxa"/>
                    <w:right w:w="15" w:type="dxa"/>
                  </w:tcMar>
                  <w:vAlign w:val="center"/>
                </w:tcPr>
                <w:p w14:paraId="45C141E3" w14:textId="77777777" w:rsidR="001D54F8" w:rsidRDefault="00000000">
                  <w:pPr>
                    <w:spacing w:after="0" w:line="240" w:lineRule="auto"/>
                    <w:rPr>
                      <w:rFonts w:ascii="Arial" w:hAnsi="Arial" w:cs="Arial"/>
                    </w:rPr>
                  </w:pPr>
                  <w:r>
                    <w:rPr>
                      <w:rFonts w:ascii="Arial" w:hAnsi="Arial" w:cs="Arial"/>
                    </w:rPr>
                    <w:t>Idéal pour la maintenance disque, très fiable, interface graphique simple</w:t>
                  </w:r>
                </w:p>
              </w:tc>
            </w:tr>
            <w:tr w:rsidR="001D54F8" w14:paraId="2841DC2E" w14:textId="77777777" w:rsidTr="00220098">
              <w:tblPrEx>
                <w:tblCellMar>
                  <w:top w:w="0" w:type="dxa"/>
                  <w:bottom w:w="0" w:type="dxa"/>
                </w:tblCellMar>
              </w:tblPrEx>
              <w:trPr>
                <w:gridAfter w:val="1"/>
                <w:wAfter w:w="1463" w:type="dxa"/>
              </w:trPr>
              <w:tc>
                <w:tcPr>
                  <w:tcW w:w="96" w:type="dxa"/>
                  <w:tcMar>
                    <w:top w:w="15" w:type="dxa"/>
                    <w:left w:w="15" w:type="dxa"/>
                    <w:bottom w:w="15" w:type="dxa"/>
                    <w:right w:w="15" w:type="dxa"/>
                  </w:tcMar>
                  <w:vAlign w:val="center"/>
                </w:tcPr>
                <w:p w14:paraId="385176A8" w14:textId="77777777" w:rsidR="001D54F8" w:rsidRDefault="001D54F8">
                  <w:pPr>
                    <w:spacing w:after="0" w:line="240" w:lineRule="auto"/>
                    <w:rPr>
                      <w:rFonts w:ascii="Arial" w:hAnsi="Arial" w:cs="Arial"/>
                    </w:rPr>
                  </w:pPr>
                </w:p>
              </w:tc>
            </w:tr>
          </w:tbl>
          <w:p w14:paraId="01A89FB1" w14:textId="77777777" w:rsidR="001D54F8" w:rsidRDefault="001D54F8">
            <w:pPr>
              <w:spacing w:after="0" w:line="240" w:lineRule="auto"/>
              <w:rPr>
                <w:rFonts w:ascii="Arial" w:hAnsi="Arial" w:cs="Arial"/>
              </w:rPr>
            </w:pPr>
          </w:p>
        </w:tc>
      </w:tr>
      <w:tr w:rsidR="001D54F8" w14:paraId="358EE918"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704" w:type="dxa"/>
              <w:tblCellMar>
                <w:left w:w="10" w:type="dxa"/>
                <w:right w:w="10" w:type="dxa"/>
              </w:tblCellMar>
              <w:tblLook w:val="04A0" w:firstRow="1" w:lastRow="0" w:firstColumn="1" w:lastColumn="0" w:noHBand="0" w:noVBand="1"/>
            </w:tblPr>
            <w:tblGrid>
              <w:gridCol w:w="1704"/>
            </w:tblGrid>
            <w:tr w:rsidR="001D54F8" w14:paraId="73B4566A" w14:textId="77777777">
              <w:tblPrEx>
                <w:tblCellMar>
                  <w:top w:w="0" w:type="dxa"/>
                  <w:bottom w:w="0" w:type="dxa"/>
                </w:tblCellMar>
              </w:tblPrEx>
              <w:tc>
                <w:tcPr>
                  <w:tcW w:w="1704" w:type="dxa"/>
                  <w:tcMar>
                    <w:top w:w="15" w:type="dxa"/>
                    <w:left w:w="15" w:type="dxa"/>
                    <w:bottom w:w="15" w:type="dxa"/>
                    <w:right w:w="15" w:type="dxa"/>
                  </w:tcMar>
                  <w:vAlign w:val="center"/>
                </w:tcPr>
                <w:p w14:paraId="337D9470" w14:textId="77777777" w:rsidR="001D54F8" w:rsidRDefault="00000000">
                  <w:pPr>
                    <w:spacing w:after="0" w:line="240" w:lineRule="auto"/>
                    <w:rPr>
                      <w:rFonts w:ascii="Arial" w:hAnsi="Arial" w:cs="Arial"/>
                    </w:rPr>
                  </w:pPr>
                  <w:proofErr w:type="spellStart"/>
                  <w:r>
                    <w:rPr>
                      <w:rFonts w:ascii="Arial" w:hAnsi="Arial" w:cs="Arial"/>
                    </w:rPr>
                    <w:t>SystemRescue</w:t>
                  </w:r>
                  <w:proofErr w:type="spellEnd"/>
                </w:p>
              </w:tc>
            </w:tr>
          </w:tbl>
          <w:p w14:paraId="68641685" w14:textId="77777777" w:rsidR="001D54F8" w:rsidRDefault="001D54F8">
            <w:pPr>
              <w:spacing w:after="0" w:line="240" w:lineRule="auto"/>
              <w:rPr>
                <w:rFonts w:ascii="Arial" w:hAnsi="Arial" w:cs="Arial"/>
                <w:vanish/>
              </w:rPr>
            </w:pPr>
          </w:p>
          <w:tbl>
            <w:tblPr>
              <w:tblW w:w="96" w:type="dxa"/>
              <w:tblCellMar>
                <w:left w:w="10" w:type="dxa"/>
                <w:right w:w="10" w:type="dxa"/>
              </w:tblCellMar>
              <w:tblLook w:val="04A0" w:firstRow="1" w:lastRow="0" w:firstColumn="1" w:lastColumn="0" w:noHBand="0" w:noVBand="1"/>
            </w:tblPr>
            <w:tblGrid>
              <w:gridCol w:w="96"/>
            </w:tblGrid>
            <w:tr w:rsidR="001D54F8" w14:paraId="18FD3884" w14:textId="77777777">
              <w:tblPrEx>
                <w:tblCellMar>
                  <w:top w:w="0" w:type="dxa"/>
                  <w:bottom w:w="0" w:type="dxa"/>
                </w:tblCellMar>
              </w:tblPrEx>
              <w:tc>
                <w:tcPr>
                  <w:tcW w:w="96" w:type="dxa"/>
                  <w:tcMar>
                    <w:top w:w="15" w:type="dxa"/>
                    <w:left w:w="15" w:type="dxa"/>
                    <w:bottom w:w="15" w:type="dxa"/>
                    <w:right w:w="15" w:type="dxa"/>
                  </w:tcMar>
                  <w:vAlign w:val="center"/>
                </w:tcPr>
                <w:p w14:paraId="62C0C973" w14:textId="77777777" w:rsidR="001D54F8" w:rsidRDefault="001D54F8">
                  <w:pPr>
                    <w:spacing w:after="0" w:line="240" w:lineRule="auto"/>
                    <w:rPr>
                      <w:rFonts w:ascii="Arial" w:hAnsi="Arial" w:cs="Arial"/>
                    </w:rPr>
                  </w:pPr>
                </w:p>
              </w:tc>
            </w:tr>
          </w:tbl>
          <w:p w14:paraId="456DDD78" w14:textId="77777777" w:rsidR="001D54F8" w:rsidRDefault="001D54F8">
            <w:pPr>
              <w:spacing w:after="0" w:line="240" w:lineRule="auto"/>
              <w:rPr>
                <w:rFonts w:ascii="Arial" w:hAnsi="Arial" w:cs="Arial"/>
              </w:rPr>
            </w:pP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6234E" w14:textId="77777777" w:rsidR="001D54F8" w:rsidRDefault="00000000">
            <w:pPr>
              <w:spacing w:after="0" w:line="240" w:lineRule="auto"/>
              <w:rPr>
                <w:rFonts w:ascii="Arial" w:hAnsi="Arial" w:cs="Arial"/>
                <w:sz w:val="22"/>
                <w:szCs w:val="22"/>
              </w:rPr>
            </w:pPr>
            <w:r>
              <w:rPr>
                <w:rFonts w:ascii="Arial" w:hAnsi="Arial" w:cs="Arial"/>
                <w:sz w:val="22"/>
                <w:szCs w:val="22"/>
              </w:rPr>
              <w:t>Réparation système, sauvegarde/restauration, outils réseau, gestion disques, récupération de données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53198" w14:textId="77777777" w:rsidR="001D54F8" w:rsidRDefault="00000000">
            <w:pPr>
              <w:spacing w:after="0" w:line="240" w:lineRule="auto"/>
              <w:rPr>
                <w:rFonts w:ascii="Arial" w:hAnsi="Arial" w:cs="Arial"/>
              </w:rPr>
            </w:pPr>
            <w:r>
              <w:rPr>
                <w:rFonts w:ascii="Arial" w:hAnsi="Arial" w:cs="Arial"/>
              </w:rPr>
              <w:t>Oui</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59" w:type="dxa"/>
              <w:tblCellMar>
                <w:left w:w="10" w:type="dxa"/>
                <w:right w:w="10" w:type="dxa"/>
              </w:tblCellMar>
              <w:tblLook w:val="04A0" w:firstRow="1" w:lastRow="0" w:firstColumn="1" w:lastColumn="0" w:noHBand="0" w:noVBand="1"/>
            </w:tblPr>
            <w:tblGrid>
              <w:gridCol w:w="96"/>
              <w:gridCol w:w="1463"/>
            </w:tblGrid>
            <w:tr w:rsidR="001D54F8" w14:paraId="6BFFE8F2" w14:textId="77777777" w:rsidTr="00220098">
              <w:tblPrEx>
                <w:tblCellMar>
                  <w:top w:w="0" w:type="dxa"/>
                  <w:bottom w:w="0" w:type="dxa"/>
                </w:tblCellMar>
              </w:tblPrEx>
              <w:tc>
                <w:tcPr>
                  <w:tcW w:w="1559" w:type="dxa"/>
                  <w:gridSpan w:val="2"/>
                  <w:tcMar>
                    <w:top w:w="15" w:type="dxa"/>
                    <w:left w:w="15" w:type="dxa"/>
                    <w:bottom w:w="15" w:type="dxa"/>
                    <w:right w:w="15" w:type="dxa"/>
                  </w:tcMar>
                  <w:vAlign w:val="center"/>
                </w:tcPr>
                <w:p w14:paraId="241C47EC" w14:textId="77777777" w:rsidR="001D54F8" w:rsidRDefault="00000000">
                  <w:pPr>
                    <w:spacing w:after="0" w:line="240" w:lineRule="auto"/>
                    <w:rPr>
                      <w:rFonts w:ascii="Arial" w:hAnsi="Arial" w:cs="Arial"/>
                    </w:rPr>
                  </w:pPr>
                  <w:r>
                    <w:rPr>
                      <w:rFonts w:ascii="Arial" w:hAnsi="Arial" w:cs="Arial"/>
                    </w:rPr>
                    <w:t>Distribution très complète pour admins, en ligne de commande et GUI</w:t>
                  </w:r>
                </w:p>
              </w:tc>
            </w:tr>
            <w:tr w:rsidR="001D54F8" w14:paraId="0F65FB21" w14:textId="77777777" w:rsidTr="00220098">
              <w:tblPrEx>
                <w:tblCellMar>
                  <w:top w:w="0" w:type="dxa"/>
                  <w:bottom w:w="0" w:type="dxa"/>
                </w:tblCellMar>
              </w:tblPrEx>
              <w:trPr>
                <w:gridAfter w:val="1"/>
                <w:wAfter w:w="1463" w:type="dxa"/>
              </w:trPr>
              <w:tc>
                <w:tcPr>
                  <w:tcW w:w="96" w:type="dxa"/>
                  <w:tcMar>
                    <w:top w:w="15" w:type="dxa"/>
                    <w:left w:w="15" w:type="dxa"/>
                    <w:bottom w:w="15" w:type="dxa"/>
                    <w:right w:w="15" w:type="dxa"/>
                  </w:tcMar>
                  <w:vAlign w:val="center"/>
                </w:tcPr>
                <w:p w14:paraId="1C58A2B0" w14:textId="77777777" w:rsidR="001D54F8" w:rsidRDefault="001D54F8">
                  <w:pPr>
                    <w:spacing w:after="0" w:line="240" w:lineRule="auto"/>
                    <w:rPr>
                      <w:rFonts w:ascii="Arial" w:hAnsi="Arial" w:cs="Arial"/>
                    </w:rPr>
                  </w:pPr>
                </w:p>
              </w:tc>
            </w:tr>
          </w:tbl>
          <w:p w14:paraId="565FD583" w14:textId="77777777" w:rsidR="001D54F8" w:rsidRDefault="001D54F8">
            <w:pPr>
              <w:spacing w:after="0" w:line="240" w:lineRule="auto"/>
              <w:rPr>
                <w:rFonts w:ascii="Arial" w:hAnsi="Arial" w:cs="Arial"/>
              </w:rPr>
            </w:pPr>
          </w:p>
        </w:tc>
      </w:tr>
      <w:tr w:rsidR="001D54F8" w14:paraId="4690266C"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103C7" w14:textId="77777777" w:rsidR="001D54F8" w:rsidRDefault="00000000">
            <w:pPr>
              <w:spacing w:after="0" w:line="240" w:lineRule="auto"/>
              <w:rPr>
                <w:rFonts w:ascii="Arial" w:hAnsi="Arial" w:cs="Arial"/>
              </w:rPr>
            </w:pPr>
            <w:r>
              <w:rPr>
                <w:rFonts w:ascii="Arial" w:hAnsi="Arial" w:cs="Arial"/>
              </w:rPr>
              <w:t>Redo Rescue</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ABCC3" w14:textId="77777777" w:rsidR="001D54F8" w:rsidRDefault="00000000">
            <w:pPr>
              <w:spacing w:after="0" w:line="240" w:lineRule="auto"/>
              <w:rPr>
                <w:rFonts w:ascii="Arial" w:hAnsi="Arial" w:cs="Arial"/>
              </w:rPr>
            </w:pPr>
            <w:r>
              <w:rPr>
                <w:rFonts w:ascii="Arial" w:hAnsi="Arial" w:cs="Arial"/>
              </w:rPr>
              <w:t>Sauvegarde/restauration complète du système, récupération de fichiers, diagnostic matériel</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86C05" w14:textId="77777777" w:rsidR="001D54F8" w:rsidRDefault="00000000">
            <w:pPr>
              <w:spacing w:after="0" w:line="240" w:lineRule="auto"/>
              <w:rPr>
                <w:rFonts w:ascii="Arial" w:hAnsi="Arial" w:cs="Arial"/>
              </w:rPr>
            </w:pPr>
            <w:r>
              <w:rPr>
                <w:rFonts w:ascii="Arial" w:hAnsi="Arial" w:cs="Arial"/>
              </w:rPr>
              <w:t>Oui</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59" w:type="dxa"/>
              <w:tblCellMar>
                <w:left w:w="10" w:type="dxa"/>
                <w:right w:w="10" w:type="dxa"/>
              </w:tblCellMar>
              <w:tblLook w:val="04A0" w:firstRow="1" w:lastRow="0" w:firstColumn="1" w:lastColumn="0" w:noHBand="0" w:noVBand="1"/>
            </w:tblPr>
            <w:tblGrid>
              <w:gridCol w:w="96"/>
              <w:gridCol w:w="1463"/>
            </w:tblGrid>
            <w:tr w:rsidR="001D54F8" w14:paraId="68C4FA07" w14:textId="77777777" w:rsidTr="00220098">
              <w:tblPrEx>
                <w:tblCellMar>
                  <w:top w:w="0" w:type="dxa"/>
                  <w:bottom w:w="0" w:type="dxa"/>
                </w:tblCellMar>
              </w:tblPrEx>
              <w:tc>
                <w:tcPr>
                  <w:tcW w:w="1559" w:type="dxa"/>
                  <w:gridSpan w:val="2"/>
                  <w:tcMar>
                    <w:top w:w="15" w:type="dxa"/>
                    <w:left w:w="15" w:type="dxa"/>
                    <w:bottom w:w="15" w:type="dxa"/>
                    <w:right w:w="15" w:type="dxa"/>
                  </w:tcMar>
                  <w:vAlign w:val="center"/>
                </w:tcPr>
                <w:p w14:paraId="4994B3DD" w14:textId="77777777" w:rsidR="001D54F8" w:rsidRDefault="00000000">
                  <w:pPr>
                    <w:spacing w:after="0" w:line="240" w:lineRule="auto"/>
                    <w:rPr>
                      <w:rFonts w:ascii="Arial" w:hAnsi="Arial" w:cs="Arial"/>
                    </w:rPr>
                  </w:pPr>
                  <w:r>
                    <w:rPr>
                      <w:rFonts w:ascii="Arial" w:hAnsi="Arial" w:cs="Arial"/>
                    </w:rPr>
                    <w:t>Très accessible pour débutants, interface graphique claire</w:t>
                  </w:r>
                </w:p>
              </w:tc>
            </w:tr>
            <w:tr w:rsidR="001D54F8" w14:paraId="6EE2E5DE" w14:textId="77777777" w:rsidTr="00220098">
              <w:tblPrEx>
                <w:tblCellMar>
                  <w:top w:w="0" w:type="dxa"/>
                  <w:bottom w:w="0" w:type="dxa"/>
                </w:tblCellMar>
              </w:tblPrEx>
              <w:trPr>
                <w:gridAfter w:val="1"/>
                <w:wAfter w:w="1463" w:type="dxa"/>
              </w:trPr>
              <w:tc>
                <w:tcPr>
                  <w:tcW w:w="96" w:type="dxa"/>
                  <w:tcMar>
                    <w:top w:w="15" w:type="dxa"/>
                    <w:left w:w="15" w:type="dxa"/>
                    <w:bottom w:w="15" w:type="dxa"/>
                    <w:right w:w="15" w:type="dxa"/>
                  </w:tcMar>
                  <w:vAlign w:val="center"/>
                </w:tcPr>
                <w:p w14:paraId="3A79D4BB" w14:textId="77777777" w:rsidR="001D54F8" w:rsidRDefault="001D54F8">
                  <w:pPr>
                    <w:spacing w:after="0" w:line="240" w:lineRule="auto"/>
                    <w:jc w:val="center"/>
                    <w:rPr>
                      <w:rFonts w:ascii="Arial" w:hAnsi="Arial" w:cs="Arial"/>
                    </w:rPr>
                  </w:pPr>
                </w:p>
              </w:tc>
            </w:tr>
          </w:tbl>
          <w:p w14:paraId="119970FC" w14:textId="77777777" w:rsidR="001D54F8" w:rsidRDefault="001D54F8">
            <w:pPr>
              <w:spacing w:after="0" w:line="240" w:lineRule="auto"/>
              <w:jc w:val="center"/>
              <w:rPr>
                <w:rFonts w:ascii="Arial" w:hAnsi="Arial" w:cs="Arial"/>
              </w:rPr>
            </w:pPr>
          </w:p>
        </w:tc>
      </w:tr>
      <w:tr w:rsidR="001D54F8" w14:paraId="6C04E4FC"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EE3E3" w14:textId="77777777" w:rsidR="001D54F8" w:rsidRDefault="00000000">
            <w:pPr>
              <w:spacing w:after="0" w:line="240" w:lineRule="auto"/>
              <w:rPr>
                <w:rFonts w:ascii="Arial" w:hAnsi="Arial" w:cs="Arial"/>
              </w:rPr>
            </w:pPr>
            <w:proofErr w:type="spellStart"/>
            <w:r>
              <w:rPr>
                <w:rFonts w:ascii="Arial" w:hAnsi="Arial" w:cs="Arial"/>
              </w:rPr>
              <w:t>Ultimate</w:t>
            </w:r>
            <w:proofErr w:type="spellEnd"/>
            <w:r>
              <w:rPr>
                <w:rFonts w:ascii="Arial" w:hAnsi="Arial" w:cs="Arial"/>
              </w:rPr>
              <w:t xml:space="preserve"> Boot CD</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94F75" w14:textId="77777777" w:rsidR="001D54F8" w:rsidRDefault="00000000">
            <w:pPr>
              <w:spacing w:after="0" w:line="240" w:lineRule="auto"/>
              <w:rPr>
                <w:rFonts w:ascii="Arial" w:hAnsi="Arial" w:cs="Arial"/>
              </w:rPr>
            </w:pPr>
            <w:r>
              <w:rPr>
                <w:rFonts w:ascii="Arial" w:hAnsi="Arial" w:cs="Arial"/>
              </w:rPr>
              <w:t>Diagnostic matériel (RAM, CPU, disque), tests bas niveau, outils BIOS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A2D19" w14:textId="77777777" w:rsidR="001D54F8" w:rsidRDefault="00000000">
            <w:pPr>
              <w:spacing w:after="0" w:line="240" w:lineRule="auto"/>
              <w:rPr>
                <w:rFonts w:ascii="Arial" w:hAnsi="Arial" w:cs="Arial"/>
              </w:rPr>
            </w:pPr>
            <w:r>
              <w:rPr>
                <w:rFonts w:ascii="Arial" w:hAnsi="Arial" w:cs="Arial"/>
              </w:rPr>
              <w:t>Oui</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1559" w:type="dxa"/>
              <w:tblCellMar>
                <w:left w:w="10" w:type="dxa"/>
                <w:right w:w="10" w:type="dxa"/>
              </w:tblCellMar>
              <w:tblLook w:val="04A0" w:firstRow="1" w:lastRow="0" w:firstColumn="1" w:lastColumn="0" w:noHBand="0" w:noVBand="1"/>
            </w:tblPr>
            <w:tblGrid>
              <w:gridCol w:w="96"/>
              <w:gridCol w:w="1463"/>
            </w:tblGrid>
            <w:tr w:rsidR="001D54F8" w14:paraId="565A664F" w14:textId="77777777" w:rsidTr="00220098">
              <w:tblPrEx>
                <w:tblCellMar>
                  <w:top w:w="0" w:type="dxa"/>
                  <w:bottom w:w="0" w:type="dxa"/>
                </w:tblCellMar>
              </w:tblPrEx>
              <w:tc>
                <w:tcPr>
                  <w:tcW w:w="1559" w:type="dxa"/>
                  <w:gridSpan w:val="2"/>
                  <w:tcMar>
                    <w:top w:w="15" w:type="dxa"/>
                    <w:left w:w="15" w:type="dxa"/>
                    <w:bottom w:w="15" w:type="dxa"/>
                    <w:right w:w="15" w:type="dxa"/>
                  </w:tcMar>
                  <w:vAlign w:val="center"/>
                </w:tcPr>
                <w:p w14:paraId="7A70D9A4" w14:textId="77777777" w:rsidR="001D54F8" w:rsidRDefault="00000000">
                  <w:pPr>
                    <w:spacing w:after="0" w:line="240" w:lineRule="auto"/>
                    <w:rPr>
                      <w:rFonts w:ascii="Arial" w:hAnsi="Arial" w:cs="Arial"/>
                    </w:rPr>
                  </w:pPr>
                  <w:r>
                    <w:rPr>
                      <w:rFonts w:ascii="Arial" w:hAnsi="Arial" w:cs="Arial"/>
                    </w:rPr>
                    <w:t>Excellent pour dépanner un PC qui ne démarre plus, pas orienté utilisateur final</w:t>
                  </w:r>
                </w:p>
              </w:tc>
            </w:tr>
            <w:tr w:rsidR="001D54F8" w14:paraId="545C0498" w14:textId="77777777" w:rsidTr="00220098">
              <w:tblPrEx>
                <w:tblCellMar>
                  <w:top w:w="0" w:type="dxa"/>
                  <w:bottom w:w="0" w:type="dxa"/>
                </w:tblCellMar>
              </w:tblPrEx>
              <w:trPr>
                <w:gridAfter w:val="1"/>
                <w:wAfter w:w="1463" w:type="dxa"/>
              </w:trPr>
              <w:tc>
                <w:tcPr>
                  <w:tcW w:w="96" w:type="dxa"/>
                  <w:tcMar>
                    <w:top w:w="15" w:type="dxa"/>
                    <w:left w:w="15" w:type="dxa"/>
                    <w:bottom w:w="15" w:type="dxa"/>
                    <w:right w:w="15" w:type="dxa"/>
                  </w:tcMar>
                  <w:vAlign w:val="center"/>
                </w:tcPr>
                <w:p w14:paraId="40569341" w14:textId="77777777" w:rsidR="001D54F8" w:rsidRDefault="001D54F8">
                  <w:pPr>
                    <w:spacing w:after="0" w:line="240" w:lineRule="auto"/>
                    <w:rPr>
                      <w:rFonts w:ascii="Arial" w:hAnsi="Arial" w:cs="Arial"/>
                    </w:rPr>
                  </w:pPr>
                </w:p>
              </w:tc>
            </w:tr>
          </w:tbl>
          <w:p w14:paraId="69292F35" w14:textId="77777777" w:rsidR="001D54F8" w:rsidRDefault="001D54F8">
            <w:pPr>
              <w:spacing w:after="0" w:line="240" w:lineRule="auto"/>
              <w:rPr>
                <w:rFonts w:ascii="Arial" w:hAnsi="Arial" w:cs="Arial"/>
              </w:rPr>
            </w:pPr>
          </w:p>
        </w:tc>
      </w:tr>
      <w:tr w:rsidR="001D54F8" w14:paraId="089FDD06" w14:textId="77777777" w:rsidTr="00220098">
        <w:tblPrEx>
          <w:tblCellMar>
            <w:top w:w="0" w:type="dxa"/>
            <w:bottom w:w="0" w:type="dxa"/>
          </w:tblCellMar>
        </w:tblPrEx>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1847F" w14:textId="77777777" w:rsidR="001D54F8" w:rsidRDefault="00000000">
            <w:pPr>
              <w:spacing w:after="0" w:line="240" w:lineRule="auto"/>
              <w:rPr>
                <w:rFonts w:ascii="Arial" w:hAnsi="Arial" w:cs="Arial"/>
              </w:rPr>
            </w:pPr>
            <w:r>
              <w:rPr>
                <w:rFonts w:ascii="Arial" w:hAnsi="Arial" w:cs="Arial"/>
              </w:rPr>
              <w:t>Ikki Boot</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4B3D0" w14:textId="77777777" w:rsidR="001D54F8" w:rsidRDefault="00000000">
            <w:pPr>
              <w:spacing w:after="0" w:line="240" w:lineRule="auto"/>
              <w:rPr>
                <w:rFonts w:ascii="Arial" w:hAnsi="Arial" w:cs="Arial"/>
              </w:rPr>
            </w:pPr>
            <w:r>
              <w:rPr>
                <w:rFonts w:ascii="Arial" w:hAnsi="Arial" w:cs="Arial"/>
              </w:rPr>
              <w:t>Suite d’outils de dépannage (partitions, antivirus, récupération, réseau)</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2E478" w14:textId="77777777" w:rsidR="001D54F8" w:rsidRDefault="00000000">
            <w:pPr>
              <w:spacing w:after="0" w:line="240" w:lineRule="auto"/>
              <w:rPr>
                <w:rFonts w:ascii="Arial" w:hAnsi="Arial" w:cs="Arial"/>
              </w:rPr>
            </w:pPr>
            <w:r>
              <w:rPr>
                <w:rFonts w:ascii="Arial" w:hAnsi="Arial" w:cs="Arial"/>
              </w:rPr>
              <w:t>Oui</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38206" w14:textId="77777777" w:rsidR="001D54F8" w:rsidRDefault="00000000">
            <w:pPr>
              <w:suppressAutoHyphens w:val="0"/>
            </w:pPr>
            <w:r>
              <w:t>Moins connu, mais pratique comme boîte à outils polyvalente</w:t>
            </w:r>
          </w:p>
        </w:tc>
      </w:tr>
    </w:tbl>
    <w:p w14:paraId="77EEF589" w14:textId="77777777" w:rsidR="001D54F8" w:rsidRDefault="001D54F8"/>
    <w:p w14:paraId="04E03CE2" w14:textId="77777777" w:rsidR="001A45F2" w:rsidRDefault="001A45F2">
      <w:pPr>
        <w:sectPr w:rsidR="001A45F2">
          <w:headerReference w:type="default" r:id="rId54"/>
          <w:footerReference w:type="default" r:id="rId55"/>
          <w:headerReference w:type="first" r:id="rId56"/>
          <w:footerReference w:type="first" r:id="rId57"/>
          <w:pgSz w:w="11906" w:h="16838"/>
          <w:pgMar w:top="1417" w:right="1417" w:bottom="1417" w:left="1417" w:header="720" w:footer="720" w:gutter="0"/>
          <w:cols w:space="720"/>
          <w:titlePg/>
        </w:sectPr>
      </w:pPr>
    </w:p>
    <w:p w14:paraId="5569A75D" w14:textId="7B13AFB5" w:rsidR="001D54F8" w:rsidRDefault="001A45F2" w:rsidP="00755485">
      <w:pPr>
        <w:pStyle w:val="Titre1"/>
      </w:pPr>
      <w:bookmarkStart w:id="11" w:name="_Toc221742963"/>
      <w:r w:rsidRPr="001A45F2">
        <w:lastRenderedPageBreak/>
        <w:t>Conclusion</w:t>
      </w:r>
      <w:bookmarkEnd w:id="11"/>
      <w:r w:rsidRPr="001A45F2">
        <w:t xml:space="preserve"> </w:t>
      </w:r>
    </w:p>
    <w:p w14:paraId="33B5E768" w14:textId="0F4F485C" w:rsidR="001A45F2" w:rsidRDefault="001A45F2" w:rsidP="001A45F2">
      <w:r w:rsidRPr="001A45F2">
        <w:t xml:space="preserve">Dans ce TP sur le partitionnement de disques durs, j'ai d'abord appris les définitions importantes (partitionner, créer une image disque, restaurer, masteriser). Ensuite, j'ai créé une image ISO contenant </w:t>
      </w:r>
      <w:proofErr w:type="spellStart"/>
      <w:r w:rsidRPr="001A45F2">
        <w:t>EaseUS</w:t>
      </w:r>
      <w:proofErr w:type="spellEnd"/>
      <w:r w:rsidRPr="001A45F2">
        <w:t xml:space="preserve"> avec le logiciel </w:t>
      </w:r>
      <w:proofErr w:type="spellStart"/>
      <w:r w:rsidRPr="001A45F2">
        <w:t>CDBurnerXP</w:t>
      </w:r>
      <w:proofErr w:type="spellEnd"/>
      <w:r w:rsidRPr="001A45F2">
        <w:t>.</w:t>
      </w:r>
      <w:r>
        <w:t xml:space="preserve"> Et avec cette ISO, j’ai plu diviser le disque en 3 parties :</w:t>
      </w:r>
    </w:p>
    <w:p w14:paraId="279DDD3A" w14:textId="4A21B1DB" w:rsidR="001A45F2" w:rsidRDefault="001A45F2" w:rsidP="001A45F2">
      <w:pPr>
        <w:pStyle w:val="Paragraphedeliste"/>
        <w:numPr>
          <w:ilvl w:val="0"/>
          <w:numId w:val="12"/>
        </w:numPr>
      </w:pPr>
      <w:r>
        <w:t>C : Windows</w:t>
      </w:r>
    </w:p>
    <w:p w14:paraId="59203371" w14:textId="3A46CEF8" w:rsidR="001A45F2" w:rsidRDefault="001A45F2" w:rsidP="001A45F2">
      <w:pPr>
        <w:pStyle w:val="Paragraphedeliste"/>
        <w:numPr>
          <w:ilvl w:val="0"/>
          <w:numId w:val="12"/>
        </w:numPr>
      </w:pPr>
      <w:r>
        <w:t>E : Data</w:t>
      </w:r>
    </w:p>
    <w:p w14:paraId="1FBB372F" w14:textId="50D6B86F" w:rsidR="001A45F2" w:rsidRDefault="001A45F2" w:rsidP="001A45F2">
      <w:pPr>
        <w:pStyle w:val="Paragraphedeliste"/>
        <w:numPr>
          <w:ilvl w:val="0"/>
          <w:numId w:val="12"/>
        </w:numPr>
      </w:pPr>
      <w:r>
        <w:t>F : Backup</w:t>
      </w:r>
    </w:p>
    <w:p w14:paraId="1C5D5866" w14:textId="067313BB" w:rsidR="001A45F2" w:rsidRPr="001A45F2" w:rsidRDefault="001A45F2" w:rsidP="001A45F2">
      <w:r>
        <w:t xml:space="preserve">Le tout en pouvant faire les dossiers dans chaque partitions indépendamment et les recherches ont données qu’il y a d’autre logiciel que </w:t>
      </w:r>
      <w:proofErr w:type="spellStart"/>
      <w:r>
        <w:t>CBburnerXP</w:t>
      </w:r>
      <w:proofErr w:type="spellEnd"/>
      <w:r>
        <w:t xml:space="preserve"> qui peut aussi graver des ISO. Ce TP m’a permis de mieux comprendre l’objectif et d’organiser un disque dur en différente partitions pour chacun leur propre but et domaines. Cela sera très utile pour l’avenir.</w:t>
      </w:r>
    </w:p>
    <w:sectPr w:rsidR="001A45F2" w:rsidRPr="001A45F2">
      <w:pgSz w:w="11906" w:h="16838"/>
      <w:pgMar w:top="1417" w:right="1417" w:bottom="1417"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E5BD" w14:textId="77777777" w:rsidR="00413C17" w:rsidRDefault="00413C17">
      <w:pPr>
        <w:spacing w:after="0" w:line="240" w:lineRule="auto"/>
      </w:pPr>
      <w:r>
        <w:separator/>
      </w:r>
    </w:p>
  </w:endnote>
  <w:endnote w:type="continuationSeparator" w:id="0">
    <w:p w14:paraId="1C59FDF0" w14:textId="77777777" w:rsidR="00413C17" w:rsidRDefault="00413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F270"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A469" w14:textId="77777777" w:rsidR="00000000" w:rsidRDefault="00000000">
    <w:pPr>
      <w:pStyle w:val="Pieddepage"/>
      <w:jc w:val="right"/>
      <w:rPr>
        <w:color w:val="000000"/>
      </w:rPr>
    </w:pPr>
    <w:r>
      <w:rPr>
        <w:color w:val="000000"/>
      </w:rPr>
      <w:t>Compte-rendu numéro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B4DB" w14:textId="77777777" w:rsidR="00000000" w:rsidRDefault="0000000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D80D"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B87A" w14:textId="77777777" w:rsidR="00000000" w:rsidRDefault="000000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7444"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200F" w14:textId="77777777" w:rsidR="00000000" w:rsidRDefault="0000000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A464"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A98F" w14:textId="77777777" w:rsidR="00000000" w:rsidRDefault="0000000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6C39"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ACF9" w14:textId="77777777" w:rsidR="00000000" w:rsidRDefault="0000000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07AC"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3DE5" w14:textId="77777777" w:rsidR="00000000" w:rsidRDefault="0000000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3726"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5AAA" w14:textId="77777777" w:rsidR="00000000" w:rsidRDefault="00000000"/>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00DC"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6B8C" w14:textId="77777777" w:rsidR="00000000" w:rsidRDefault="0000000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26EC" w14:textId="77777777" w:rsidR="00000000" w:rsidRDefault="00000000">
    <w:pPr>
      <w:pStyle w:val="Pieddepage"/>
      <w:jc w:val="right"/>
    </w:pPr>
    <w:r>
      <w:t xml:space="preserve">Page </w:t>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CBE38" w14:textId="77777777" w:rsidR="00413C17" w:rsidRDefault="00413C17">
      <w:pPr>
        <w:spacing w:after="0" w:line="240" w:lineRule="auto"/>
      </w:pPr>
      <w:r>
        <w:rPr>
          <w:color w:val="000000"/>
        </w:rPr>
        <w:separator/>
      </w:r>
    </w:p>
  </w:footnote>
  <w:footnote w:type="continuationSeparator" w:id="0">
    <w:p w14:paraId="5458F623" w14:textId="77777777" w:rsidR="00413C17" w:rsidRDefault="00413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F7CF"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45F1" w14:textId="77777777" w:rsidR="00000000" w:rsidRDefault="00000000">
    <w:pPr>
      <w:pStyle w:val="En-tte"/>
    </w:pPr>
    <w:r>
      <w:t>BTS</w:t>
    </w:r>
    <w:r>
      <w:tab/>
    </w:r>
    <w:r>
      <w:tab/>
      <w:t>Lycée Dominique Villars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2121" w14:textId="77777777" w:rsidR="00000000"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973A" w14:textId="77777777" w:rsidR="00000000" w:rsidRDefault="00000000">
    <w:pPr>
      <w:pStyle w:val="En-tte"/>
    </w:pPr>
    <w:r>
      <w:t>BTS</w:t>
    </w:r>
    <w:r>
      <w:tab/>
      <w:t>Lycée Dominique Villars</w:t>
    </w:r>
    <w:r>
      <w:tab/>
      <w:t>Bloc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4052" w14:textId="77777777" w:rsidR="00000000" w:rsidRDefault="0000000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3FC5" w14:textId="77777777" w:rsidR="00000000" w:rsidRDefault="00000000">
    <w:pPr>
      <w:pStyle w:val="En-tte"/>
    </w:pPr>
    <w:r>
      <w:t>BTS</w:t>
    </w:r>
    <w:r>
      <w:tab/>
      <w:t>Lycée Dominique Villars</w:t>
    </w:r>
    <w:r>
      <w:tab/>
      <w:t>Bloc 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D87D" w14:textId="77777777" w:rsidR="00000000" w:rsidRDefault="0000000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B6F6" w14:textId="77777777" w:rsidR="00000000" w:rsidRDefault="00000000">
    <w:pPr>
      <w:pStyle w:val="En-tte"/>
    </w:pPr>
    <w:r>
      <w:t>BTS</w:t>
    </w:r>
    <w:r>
      <w:tab/>
      <w:t>Lycée Dominique Villars</w:t>
    </w:r>
    <w:r>
      <w:tab/>
      <w:t>Bloc 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2ABE" w14:textId="77777777" w:rsidR="00000000" w:rsidRDefault="0000000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7A0E" w14:textId="77777777" w:rsidR="00000000" w:rsidRDefault="00000000">
    <w:pPr>
      <w:pStyle w:val="En-tte"/>
    </w:pPr>
    <w:r>
      <w:t>BTS</w:t>
    </w:r>
    <w:r>
      <w:tab/>
      <w:t>Lycée Dominique Villars</w:t>
    </w:r>
    <w:r>
      <w:tab/>
      <w:t>Bloc 2</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C886" w14:textId="77777777" w:rsidR="00000000" w:rsidRDefault="0000000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D10D" w14:textId="77777777" w:rsidR="00000000" w:rsidRDefault="00000000">
    <w:pPr>
      <w:pStyle w:val="En-tte"/>
    </w:pPr>
    <w:r>
      <w:t>BTS</w:t>
    </w:r>
    <w:r>
      <w:tab/>
      <w:t>Lycée Dominique Villars</w:t>
    </w:r>
    <w:r>
      <w:tab/>
      <w:t>Bloc 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731E" w14:textId="77777777" w:rsidR="00000000" w:rsidRDefault="0000000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6119" w14:textId="77777777" w:rsidR="00000000" w:rsidRDefault="00000000">
    <w:pPr>
      <w:pStyle w:val="En-tte"/>
    </w:pPr>
    <w:r>
      <w:t>BTS</w:t>
    </w:r>
    <w:r>
      <w:tab/>
      <w:t>Lycée Dominique Villars</w:t>
    </w:r>
    <w:r>
      <w:tab/>
      <w:t>Bloc 2</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6A4D" w14:textId="77777777" w:rsidR="00000000" w:rsidRDefault="0000000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10D4" w14:textId="77777777" w:rsidR="00000000" w:rsidRDefault="00000000">
    <w:pPr>
      <w:pStyle w:val="En-tte"/>
    </w:pPr>
    <w:r>
      <w:t>BTS</w:t>
    </w:r>
    <w:r>
      <w:tab/>
      <w:t>Lycée Dominique Villars</w:t>
    </w:r>
    <w:r>
      <w:tab/>
      <w:t>Bloc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8E90" w14:textId="77777777" w:rsidR="00000000" w:rsidRDefault="00000000"/>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92F3" w14:textId="77777777" w:rsidR="00000000" w:rsidRDefault="00000000">
    <w:pPr>
      <w:pStyle w:val="En-tte"/>
    </w:pPr>
    <w:r>
      <w:t>BTS</w:t>
    </w:r>
    <w:r>
      <w:tab/>
      <w:t>Lycée Dominique Villars</w:t>
    </w:r>
    <w:r>
      <w:tab/>
      <w:t>Bloc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41D"/>
    <w:multiLevelType w:val="multilevel"/>
    <w:tmpl w:val="54EC6C6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B6D179B"/>
    <w:multiLevelType w:val="multilevel"/>
    <w:tmpl w:val="7A98BE86"/>
    <w:styleLink w:val="WWOutlineListStyle1"/>
    <w:lvl w:ilvl="0">
      <w:start w:val="1"/>
      <w:numFmt w:val="upperRoman"/>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0F3F0AD8"/>
    <w:multiLevelType w:val="multilevel"/>
    <w:tmpl w:val="4DD2F560"/>
    <w:styleLink w:val="WWOutlineListStyle"/>
    <w:lvl w:ilvl="0">
      <w:start w:val="1"/>
      <w:numFmt w:val="upperRoman"/>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21C94602"/>
    <w:multiLevelType w:val="hybridMultilevel"/>
    <w:tmpl w:val="E67252E0"/>
    <w:lvl w:ilvl="0" w:tplc="0302DE44">
      <w:start w:val="1"/>
      <w:numFmt w:val="upperRoman"/>
      <w:pStyle w:val="Titre2"/>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343851"/>
    <w:multiLevelType w:val="multilevel"/>
    <w:tmpl w:val="52D0497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9983B64"/>
    <w:multiLevelType w:val="hybridMultilevel"/>
    <w:tmpl w:val="5D60B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1E957F8"/>
    <w:multiLevelType w:val="multilevel"/>
    <w:tmpl w:val="0E54F48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54D24D47"/>
    <w:multiLevelType w:val="multilevel"/>
    <w:tmpl w:val="DC927F6C"/>
    <w:styleLink w:val="WWOutlineListStyle2"/>
    <w:lvl w:ilvl="0">
      <w:start w:val="1"/>
      <w:numFmt w:val="upperRoman"/>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588B0558"/>
    <w:multiLevelType w:val="multilevel"/>
    <w:tmpl w:val="9578C2DE"/>
    <w:styleLink w:val="WWOutlineListStyle4"/>
    <w:lvl w:ilvl="0">
      <w:start w:val="1"/>
      <w:numFmt w:val="decimal"/>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5CD40A36"/>
    <w:multiLevelType w:val="multilevel"/>
    <w:tmpl w:val="E702E034"/>
    <w:styleLink w:val="WWOutlineListStyle3"/>
    <w:lvl w:ilvl="0">
      <w:start w:val="1"/>
      <w:numFmt w:val="upperRoman"/>
      <w:lvlText w:val="%1."/>
      <w:lvlJc w:val="righ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614F4D1B"/>
    <w:multiLevelType w:val="multilevel"/>
    <w:tmpl w:val="79D0BD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73973605"/>
    <w:multiLevelType w:val="multilevel"/>
    <w:tmpl w:val="2876920A"/>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7A01507A"/>
    <w:multiLevelType w:val="multilevel"/>
    <w:tmpl w:val="1CA2ED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941524240">
    <w:abstractNumId w:val="8"/>
  </w:num>
  <w:num w:numId="2" w16cid:durableId="1639148643">
    <w:abstractNumId w:val="9"/>
  </w:num>
  <w:num w:numId="3" w16cid:durableId="1945066578">
    <w:abstractNumId w:val="7"/>
  </w:num>
  <w:num w:numId="4" w16cid:durableId="1555921147">
    <w:abstractNumId w:val="1"/>
  </w:num>
  <w:num w:numId="5" w16cid:durableId="2083940601">
    <w:abstractNumId w:val="2"/>
  </w:num>
  <w:num w:numId="6" w16cid:durableId="1657109430">
    <w:abstractNumId w:val="0"/>
  </w:num>
  <w:num w:numId="7" w16cid:durableId="952708314">
    <w:abstractNumId w:val="6"/>
  </w:num>
  <w:num w:numId="8" w16cid:durableId="1042293809">
    <w:abstractNumId w:val="10"/>
  </w:num>
  <w:num w:numId="9" w16cid:durableId="1569219950">
    <w:abstractNumId w:val="4"/>
  </w:num>
  <w:num w:numId="10" w16cid:durableId="573316470">
    <w:abstractNumId w:val="12"/>
  </w:num>
  <w:num w:numId="11" w16cid:durableId="382221968">
    <w:abstractNumId w:val="11"/>
  </w:num>
  <w:num w:numId="12" w16cid:durableId="1264649934">
    <w:abstractNumId w:val="5"/>
  </w:num>
  <w:num w:numId="13" w16cid:durableId="1090850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D54F8"/>
    <w:rsid w:val="001A45F2"/>
    <w:rsid w:val="001D54F8"/>
    <w:rsid w:val="00220098"/>
    <w:rsid w:val="00413C17"/>
    <w:rsid w:val="00514C05"/>
    <w:rsid w:val="00755485"/>
    <w:rsid w:val="00EF17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E218"/>
  <w15:docId w15:val="{56BB2CF1-753F-4E28-9F7E-D91B566B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rsid w:val="00755485"/>
    <w:pPr>
      <w:keepNext/>
      <w:keepLines/>
      <w:spacing w:before="360" w:after="80"/>
      <w:outlineLvl w:val="0"/>
    </w:pPr>
    <w:rPr>
      <w:rFonts w:ascii="Amasis MT Pro" w:eastAsia="Times New Roman" w:hAnsi="Amasis MT Pro"/>
      <w:b/>
      <w:bCs/>
      <w:color w:val="D86DCB" w:themeColor="accent5" w:themeTint="99"/>
      <w:sz w:val="44"/>
      <w:szCs w:val="40"/>
    </w:rPr>
  </w:style>
  <w:style w:type="paragraph" w:styleId="Titre2">
    <w:name w:val="heading 2"/>
    <w:basedOn w:val="Normal"/>
    <w:next w:val="Normal"/>
    <w:uiPriority w:val="9"/>
    <w:unhideWhenUsed/>
    <w:qFormat/>
    <w:rsid w:val="00755485"/>
    <w:pPr>
      <w:keepNext/>
      <w:keepLines/>
      <w:numPr>
        <w:numId w:val="13"/>
      </w:numPr>
      <w:spacing w:before="160" w:after="80"/>
      <w:outlineLvl w:val="1"/>
    </w:pPr>
    <w:rPr>
      <w:rFonts w:ascii="Amasis MT Pro" w:eastAsia="Times New Roman" w:hAnsi="Amasis MT Pro"/>
      <w:b/>
      <w:color w:val="00B0F0"/>
      <w:sz w:val="40"/>
      <w:szCs w:val="32"/>
    </w:rPr>
  </w:style>
  <w:style w:type="paragraph" w:styleId="Titre3">
    <w:name w:val="heading 3"/>
    <w:basedOn w:val="Normal"/>
    <w:next w:val="Normal"/>
    <w:uiPriority w:val="9"/>
    <w:unhideWhenUsed/>
    <w:qFormat/>
    <w:rsid w:val="00755485"/>
    <w:pPr>
      <w:keepNext/>
      <w:keepLines/>
      <w:spacing w:before="160" w:after="80"/>
      <w:outlineLvl w:val="2"/>
    </w:pPr>
    <w:rPr>
      <w:rFonts w:ascii="Amasis MT Pro" w:eastAsia="Times New Roman" w:hAnsi="Amasis MT Pro"/>
      <w:b/>
      <w:color w:val="000000" w:themeColor="text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4">
    <w:name w:val="WW_OutlineListStyle_4"/>
    <w:basedOn w:val="Aucuneliste"/>
    <w:pPr>
      <w:numPr>
        <w:numId w:val="1"/>
      </w:numPr>
    </w:pPr>
  </w:style>
  <w:style w:type="character" w:customStyle="1" w:styleId="Titre1Car">
    <w:name w:val="Titre 1 Car"/>
    <w:basedOn w:val="Policepardfaut"/>
    <w:rPr>
      <w:rFonts w:ascii="Amasis MT Pro" w:eastAsia="Times New Roman" w:hAnsi="Amasis MT Pro" w:cs="Times New Roman"/>
      <w:b/>
      <w:bCs/>
      <w:color w:val="45B0E1"/>
      <w:sz w:val="40"/>
      <w:szCs w:val="40"/>
    </w:rPr>
  </w:style>
  <w:style w:type="character" w:customStyle="1" w:styleId="Titre2Car">
    <w:name w:val="Titre 2 Car"/>
    <w:basedOn w:val="Policepardfaut"/>
    <w:rPr>
      <w:rFonts w:ascii="Amasis MT Pro" w:eastAsia="Times New Roman" w:hAnsi="Amasis MT Pro" w:cs="Times New Roman"/>
      <w:b/>
      <w:color w:val="000000"/>
      <w:sz w:val="32"/>
      <w:szCs w:val="32"/>
      <w:u w:val="single"/>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rsid w:val="001A45F2"/>
    <w:pPr>
      <w:spacing w:after="80" w:line="240" w:lineRule="auto"/>
      <w:contextualSpacing/>
    </w:pPr>
    <w:rPr>
      <w:rFonts w:ascii="Amasis MT Pro" w:eastAsia="Times New Roman" w:hAnsi="Amasis MT Pro"/>
      <w:b/>
      <w:spacing w:val="-10"/>
      <w:sz w:val="44"/>
      <w:szCs w:val="56"/>
    </w:rPr>
  </w:style>
  <w:style w:type="character" w:customStyle="1" w:styleId="TitreCar">
    <w:name w:val="Titre Car"/>
    <w:basedOn w:val="Policepardfaut"/>
    <w:rPr>
      <w:rFonts w:ascii="Amasis MT Pro" w:eastAsia="Times New Roman" w:hAnsi="Amasis MT Pro" w:cs="Times New Roman"/>
      <w:b/>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Sansinterligne">
    <w:name w:val="No Spacing"/>
    <w:pPr>
      <w:suppressAutoHyphens/>
      <w:spacing w:after="0" w:line="240" w:lineRule="auto"/>
    </w:pPr>
    <w:rPr>
      <w:rFonts w:eastAsia="Times New Roman"/>
      <w:kern w:val="0"/>
      <w:sz w:val="22"/>
      <w:szCs w:val="22"/>
      <w:lang w:eastAsia="fr-FR"/>
    </w:rPr>
  </w:style>
  <w:style w:type="character" w:customStyle="1" w:styleId="SansinterligneCar">
    <w:name w:val="Sans interligne Car"/>
    <w:basedOn w:val="Policepardfaut"/>
    <w:rPr>
      <w:rFonts w:eastAsia="Times New Roman"/>
      <w:kern w:val="0"/>
      <w:sz w:val="22"/>
      <w:szCs w:val="22"/>
      <w:lang w:eastAsia="fr-FR"/>
    </w:rPr>
  </w:style>
  <w:style w:type="character" w:styleId="lev">
    <w:name w:val="Strong"/>
    <w:basedOn w:val="Policepardfaut"/>
    <w:uiPriority w:val="22"/>
    <w:qFormat/>
    <w:rPr>
      <w:b/>
      <w:bCs/>
    </w:rPr>
  </w:style>
  <w:style w:type="paragraph" w:styleId="NormalWeb">
    <w:name w:val="Normal (Web)"/>
    <w:basedOn w:val="Normal"/>
    <w:uiPriority w:val="99"/>
    <w:pPr>
      <w:spacing w:before="100" w:after="100" w:line="240" w:lineRule="auto"/>
    </w:pPr>
    <w:rPr>
      <w:rFonts w:ascii="Times New Roman" w:eastAsia="Times New Roman" w:hAnsi="Times New Roman"/>
      <w:kern w:val="0"/>
      <w:lang w:eastAsia="fr-FR"/>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uiPriority w:val="99"/>
    <w:rPr>
      <w:color w:val="467886"/>
      <w:u w:val="single"/>
    </w:rPr>
  </w:style>
  <w:style w:type="character" w:styleId="Mentionnonrsolue">
    <w:name w:val="Unresolved Mention"/>
    <w:basedOn w:val="Policepardfaut"/>
    <w:rPr>
      <w:color w:val="605E5C"/>
      <w:shd w:val="clear" w:color="auto" w:fill="E1DFDD"/>
    </w:rPr>
  </w:style>
  <w:style w:type="character" w:styleId="Lienhypertextesuivivisit">
    <w:name w:val="FollowedHyperlink"/>
    <w:basedOn w:val="Policepardfaut"/>
    <w:rPr>
      <w:color w:val="96607D"/>
      <w:u w:val="single"/>
    </w:rPr>
  </w:style>
  <w:style w:type="paragraph" w:styleId="En-ttedetabledesmatires">
    <w:name w:val="TOC Heading"/>
    <w:basedOn w:val="Titre1"/>
    <w:next w:val="Normal"/>
    <w:uiPriority w:val="39"/>
    <w:unhideWhenUsed/>
    <w:qFormat/>
    <w:rsid w:val="00755485"/>
    <w:pPr>
      <w:suppressAutoHyphens w:val="0"/>
      <w:autoSpaceDN/>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eastAsia="fr-FR"/>
    </w:rPr>
  </w:style>
  <w:style w:type="paragraph" w:styleId="TM1">
    <w:name w:val="toc 1"/>
    <w:basedOn w:val="Normal"/>
    <w:next w:val="Normal"/>
    <w:autoRedefine/>
    <w:uiPriority w:val="39"/>
    <w:unhideWhenUsed/>
    <w:rsid w:val="00755485"/>
    <w:pPr>
      <w:spacing w:after="100"/>
    </w:pPr>
  </w:style>
  <w:style w:type="paragraph" w:styleId="TM2">
    <w:name w:val="toc 2"/>
    <w:basedOn w:val="Normal"/>
    <w:next w:val="Normal"/>
    <w:autoRedefine/>
    <w:uiPriority w:val="39"/>
    <w:unhideWhenUsed/>
    <w:rsid w:val="00755485"/>
    <w:pPr>
      <w:spacing w:after="100"/>
      <w:ind w:left="240"/>
    </w:pPr>
  </w:style>
  <w:style w:type="paragraph" w:styleId="TM3">
    <w:name w:val="toc 3"/>
    <w:basedOn w:val="Normal"/>
    <w:next w:val="Normal"/>
    <w:autoRedefine/>
    <w:uiPriority w:val="39"/>
    <w:unhideWhenUsed/>
    <w:rsid w:val="00755485"/>
    <w:pPr>
      <w:spacing w:after="100"/>
      <w:ind w:left="480"/>
    </w:pPr>
  </w:style>
  <w:style w:type="numbering" w:customStyle="1" w:styleId="WWOutlineListStyle3">
    <w:name w:val="WW_OutlineListStyle_3"/>
    <w:basedOn w:val="Aucuneliste"/>
    <w:pPr>
      <w:numPr>
        <w:numId w:val="2"/>
      </w:numPr>
    </w:pPr>
  </w:style>
  <w:style w:type="numbering" w:customStyle="1" w:styleId="WWOutlineListStyle2">
    <w:name w:val="WW_OutlineListStyle_2"/>
    <w:basedOn w:val="Aucuneliste"/>
    <w:pPr>
      <w:numPr>
        <w:numId w:val="3"/>
      </w:numPr>
    </w:pPr>
  </w:style>
  <w:style w:type="numbering" w:customStyle="1" w:styleId="WWOutlineListStyle1">
    <w:name w:val="WW_OutlineListStyle_1"/>
    <w:basedOn w:val="Aucuneliste"/>
    <w:pPr>
      <w:numPr>
        <w:numId w:val="4"/>
      </w:numPr>
    </w:pPr>
  </w:style>
  <w:style w:type="numbering" w:customStyle="1" w:styleId="WWOutlineListStyle">
    <w:name w:val="WW_OutlineListStyle"/>
    <w:basedOn w:val="Aucuneliste"/>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8.xml"/><Relationship Id="rId39" Type="http://schemas.openxmlformats.org/officeDocument/2006/relationships/footer" Target="footer12.xml"/><Relationship Id="rId21" Type="http://schemas.openxmlformats.org/officeDocument/2006/relationships/footer" Target="footer6.xml"/><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image" Target="media/image10.png"/><Relationship Id="rId50" Type="http://schemas.openxmlformats.org/officeDocument/2006/relationships/header" Target="header15.xml"/><Relationship Id="rId55"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ediafire.com/file/k1n34sqruq8zlva/epm_free_19230_mediaket.net.zip/file" TargetMode="Externa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image" Target="media/image7.png"/><Relationship Id="rId45" Type="http://schemas.openxmlformats.org/officeDocument/2006/relationships/header" Target="header14.xml"/><Relationship Id="rId53" Type="http://schemas.openxmlformats.org/officeDocument/2006/relationships/footer" Target="footer16.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6.png"/><Relationship Id="rId43" Type="http://schemas.openxmlformats.org/officeDocument/2006/relationships/header" Target="header13.xml"/><Relationship Id="rId48" Type="http://schemas.openxmlformats.org/officeDocument/2006/relationships/image" Target="media/image11.png"/><Relationship Id="rId56" Type="http://schemas.openxmlformats.org/officeDocument/2006/relationships/header" Target="header18.xml"/><Relationship Id="rId8" Type="http://schemas.openxmlformats.org/officeDocument/2006/relationships/header" Target="header1.xml"/><Relationship Id="rId51"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footer" Target="footer7.xml"/><Relationship Id="rId33" Type="http://schemas.openxmlformats.org/officeDocument/2006/relationships/image" Target="media/image4.png"/><Relationship Id="rId38" Type="http://schemas.openxmlformats.org/officeDocument/2006/relationships/header" Target="header12.xml"/><Relationship Id="rId46" Type="http://schemas.openxmlformats.org/officeDocument/2006/relationships/footer" Target="footer14.xml"/><Relationship Id="rId59"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8.png"/><Relationship Id="rId54"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cdburnerxp.se/" TargetMode="External"/><Relationship Id="rId28" Type="http://schemas.openxmlformats.org/officeDocument/2006/relationships/image" Target="media/image3.png"/><Relationship Id="rId36" Type="http://schemas.openxmlformats.org/officeDocument/2006/relationships/header" Target="header11.xml"/><Relationship Id="rId49" Type="http://schemas.openxmlformats.org/officeDocument/2006/relationships/image" Target="media/image12.png"/><Relationship Id="rId57" Type="http://schemas.openxmlformats.org/officeDocument/2006/relationships/footer" Target="footer18.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footer" Target="footer13.xml"/><Relationship Id="rId5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05C56-0D3D-4FB1-8343-F334364B9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1461</Words>
  <Characters>8038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TP2 – Bloc 2</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 Bloc 2</dc:title>
  <dc:subject>Partitionnement de disques durs</dc:subject>
  <dc:creator>Fait par : Mattéo Mouranchon – Groupe SISR</dc:creator>
  <dc:description/>
  <cp:lastModifiedBy>Mattéo Mouranchon</cp:lastModifiedBy>
  <cp:revision>2</cp:revision>
  <dcterms:created xsi:type="dcterms:W3CDTF">2026-02-11T21:55:00Z</dcterms:created>
  <dcterms:modified xsi:type="dcterms:W3CDTF">2026-02-11T21:55:00Z</dcterms:modified>
</cp:coreProperties>
</file>