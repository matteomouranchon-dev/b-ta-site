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CA4A1D" w14:textId="77777777" w:rsidR="00426D4C" w:rsidRDefault="008032CC">
      <w:pPr>
        <w:pStyle w:val="Titre"/>
        <w:jc w:val="center"/>
      </w:pPr>
      <w:r>
        <w:t>Compte-rendu du petit jeu bloc sur code</w:t>
      </w:r>
    </w:p>
    <w:p w14:paraId="298A2935" w14:textId="77777777" w:rsidR="00426D4C" w:rsidRDefault="00426D4C">
      <w:pPr>
        <w:pStyle w:val="Standard"/>
        <w:jc w:val="center"/>
      </w:pPr>
    </w:p>
    <w:p w14:paraId="345B9498" w14:textId="77777777" w:rsidR="00426D4C" w:rsidRDefault="00426D4C">
      <w:pPr>
        <w:pStyle w:val="Standard"/>
        <w:jc w:val="center"/>
      </w:pPr>
    </w:p>
    <w:p w14:paraId="386069DB" w14:textId="77777777" w:rsidR="00426D4C" w:rsidRDefault="008032CC">
      <w:pPr>
        <w:pStyle w:val="Standard"/>
        <w:jc w:val="right"/>
      </w:pPr>
      <w:bookmarkStart w:id="0" w:name="_Hlk208162503"/>
      <w:r>
        <w:t>MOURANCHON Mattéo</w:t>
      </w:r>
    </w:p>
    <w:p w14:paraId="65C9B9D8" w14:textId="77777777" w:rsidR="00426D4C" w:rsidRDefault="008032CC">
      <w:pPr>
        <w:pStyle w:val="Standard"/>
        <w:jc w:val="right"/>
      </w:pPr>
      <w:r>
        <w:t xml:space="preserve"> BTS SIO 1 P2</w:t>
      </w:r>
    </w:p>
    <w:p w14:paraId="06EB71A8" w14:textId="77777777" w:rsidR="00426D4C" w:rsidRDefault="008032CC">
      <w:pPr>
        <w:pStyle w:val="Standard"/>
      </w:pPr>
      <w:bookmarkStart w:id="1" w:name="_Hlk208151092"/>
      <w:r>
        <w:t>Lycée Dominique Villars</w:t>
      </w:r>
    </w:p>
    <w:bookmarkEnd w:id="1"/>
    <w:p w14:paraId="1173F9E0" w14:textId="77777777" w:rsidR="00426D4C" w:rsidRDefault="008032CC">
      <w:pPr>
        <w:pStyle w:val="Standard"/>
      </w:pPr>
      <w:r>
        <w:t>02/09/2025</w:t>
      </w:r>
    </w:p>
    <w:bookmarkEnd w:id="0"/>
    <w:p w14:paraId="2945B090" w14:textId="77777777" w:rsidR="00426D4C" w:rsidRDefault="00426D4C">
      <w:pPr>
        <w:pStyle w:val="Standard"/>
        <w:jc w:val="right"/>
      </w:pPr>
    </w:p>
    <w:p w14:paraId="719341E7" w14:textId="77777777" w:rsidR="00426D4C" w:rsidRDefault="00426D4C">
      <w:pPr>
        <w:pStyle w:val="Standard"/>
        <w:jc w:val="both"/>
      </w:pPr>
    </w:p>
    <w:p w14:paraId="39542099" w14:textId="77777777" w:rsidR="00426D4C" w:rsidRDefault="008032CC">
      <w:pPr>
        <w:pStyle w:val="Standard"/>
        <w:jc w:val="both"/>
      </w:pPr>
      <w:r>
        <w:rPr>
          <w:u w:val="single"/>
        </w:rPr>
        <w:t>1-Introduction :</w:t>
      </w:r>
    </w:p>
    <w:p w14:paraId="6B7353CA" w14:textId="77777777" w:rsidR="00426D4C" w:rsidRDefault="00426D4C">
      <w:pPr>
        <w:pStyle w:val="Standard"/>
        <w:jc w:val="both"/>
      </w:pPr>
    </w:p>
    <w:p w14:paraId="42624DCA" w14:textId="77777777" w:rsidR="00426D4C" w:rsidRDefault="008032CC">
      <w:pPr>
        <w:pStyle w:val="Standard"/>
        <w:jc w:val="both"/>
      </w:pPr>
      <w:r>
        <w:t xml:space="preserve">Le jeu eu bloc est un jeu en 2D, l’objectif est d'amener le personnage en le déplaçant avec des </w:t>
      </w:r>
      <w:r>
        <w:t>commandes pour arriver du point A au point B mais il l’aura des obstacles et donc faut les contourner à l’aide des commandes pour le déplacer.</w:t>
      </w:r>
    </w:p>
    <w:p w14:paraId="504F1D51" w14:textId="77777777" w:rsidR="00426D4C" w:rsidRDefault="00426D4C">
      <w:pPr>
        <w:pStyle w:val="Standard"/>
        <w:jc w:val="both"/>
      </w:pPr>
    </w:p>
    <w:p w14:paraId="06248B97" w14:textId="77777777" w:rsidR="00426D4C" w:rsidRDefault="00426D4C">
      <w:pPr>
        <w:pStyle w:val="Standard"/>
        <w:jc w:val="both"/>
      </w:pPr>
    </w:p>
    <w:p w14:paraId="430BC731" w14:textId="77777777" w:rsidR="00426D4C" w:rsidRDefault="008032CC">
      <w:pPr>
        <w:pStyle w:val="Standard"/>
        <w:jc w:val="both"/>
      </w:pPr>
      <w:r>
        <w:rPr>
          <w:u w:val="single"/>
        </w:rPr>
        <w:t>2-Conception du code :</w:t>
      </w:r>
    </w:p>
    <w:p w14:paraId="35E58A81" w14:textId="77777777" w:rsidR="00426D4C" w:rsidRDefault="008032CC">
      <w:pPr>
        <w:pStyle w:val="Standard"/>
        <w:jc w:val="both"/>
      </w:pPr>
      <w:r>
        <w:rPr>
          <w:noProof/>
        </w:rPr>
        <w:drawing>
          <wp:inline distT="0" distB="0" distL="0" distR="0" wp14:anchorId="1551D9EB" wp14:editId="0021DAD3">
            <wp:extent cx="5731550" cy="2755818"/>
            <wp:effectExtent l="0" t="0" r="2500" b="6432"/>
            <wp:docPr id="1339595122"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5731550" cy="2755818"/>
                    </a:xfrm>
                    <a:prstGeom prst="rect">
                      <a:avLst/>
                    </a:prstGeom>
                    <a:noFill/>
                    <a:ln>
                      <a:noFill/>
                      <a:prstDash/>
                    </a:ln>
                  </pic:spPr>
                </pic:pic>
              </a:graphicData>
            </a:graphic>
          </wp:inline>
        </w:drawing>
      </w:r>
    </w:p>
    <w:p w14:paraId="41FF3953" w14:textId="77777777" w:rsidR="00426D4C" w:rsidRDefault="00426D4C">
      <w:pPr>
        <w:pStyle w:val="Standard"/>
        <w:jc w:val="both"/>
      </w:pPr>
    </w:p>
    <w:p w14:paraId="77470369" w14:textId="77777777" w:rsidR="00426D4C" w:rsidRDefault="008032CC">
      <w:pPr>
        <w:pStyle w:val="Standard"/>
        <w:jc w:val="both"/>
      </w:pPr>
      <w:r>
        <w:t xml:space="preserve">Dans ce niveau, faut déplacer l'oiseau jusqu'au cochon mais il y a des </w:t>
      </w:r>
      <w:r>
        <w:t>obstacles. Pour cela, on va entrer le bloc de commande “repeat until do” et avec dedans “move forward” et “turn left”.</w:t>
      </w:r>
    </w:p>
    <w:p w14:paraId="7A5AC050" w14:textId="77777777" w:rsidR="00426D4C" w:rsidRDefault="00426D4C">
      <w:pPr>
        <w:pStyle w:val="Standard"/>
        <w:jc w:val="both"/>
      </w:pPr>
    </w:p>
    <w:p w14:paraId="0690AFEE" w14:textId="77777777" w:rsidR="00426D4C" w:rsidRDefault="008032CC">
      <w:pPr>
        <w:pStyle w:val="Standard"/>
        <w:jc w:val="both"/>
      </w:pPr>
      <w:r>
        <w:t>La première commande “repeat until do” va faire répéter les commandes intérieures en boucles jusqu'à arriver au cochon. “move forward” permet de faire avancer l’oiseau d’une case, donc il en faut 2. Et “turn left” ou turn right” permet de tourner la direction de l’oiseau pour pouvoir continuer son chemin. Le jeu comporte en tout 20 niveaux et tous les 5 niveaux la carte change de Angry bird =&gt; plante vs zombie =&gt; âge de glace.</w:t>
      </w:r>
    </w:p>
    <w:p w14:paraId="77BA0278" w14:textId="77777777" w:rsidR="00426D4C" w:rsidRDefault="00426D4C">
      <w:pPr>
        <w:pStyle w:val="Standard"/>
        <w:jc w:val="both"/>
      </w:pPr>
    </w:p>
    <w:p w14:paraId="35FD9A99" w14:textId="77777777" w:rsidR="00426D4C" w:rsidRDefault="00426D4C">
      <w:pPr>
        <w:pStyle w:val="Standard"/>
        <w:jc w:val="both"/>
      </w:pPr>
    </w:p>
    <w:p w14:paraId="5D20B3BA" w14:textId="77777777" w:rsidR="00426D4C" w:rsidRDefault="00426D4C">
      <w:pPr>
        <w:pStyle w:val="Standard"/>
        <w:jc w:val="both"/>
      </w:pPr>
    </w:p>
    <w:p w14:paraId="4A9BBFBC" w14:textId="77777777" w:rsidR="00426D4C" w:rsidRDefault="00426D4C">
      <w:pPr>
        <w:pStyle w:val="Standard"/>
        <w:jc w:val="both"/>
      </w:pPr>
    </w:p>
    <w:p w14:paraId="54176EFB" w14:textId="77777777" w:rsidR="00426D4C" w:rsidRDefault="00426D4C">
      <w:pPr>
        <w:pStyle w:val="Standard"/>
        <w:jc w:val="both"/>
      </w:pPr>
    </w:p>
    <w:p w14:paraId="22096B4D" w14:textId="77777777" w:rsidR="00426D4C" w:rsidRDefault="00426D4C">
      <w:pPr>
        <w:pStyle w:val="Standard"/>
        <w:jc w:val="both"/>
      </w:pPr>
    </w:p>
    <w:p w14:paraId="5E6633D3" w14:textId="77777777" w:rsidR="00426D4C" w:rsidRDefault="008032CC">
      <w:pPr>
        <w:pStyle w:val="Standard"/>
        <w:jc w:val="both"/>
      </w:pPr>
      <w:r>
        <w:t>Voici un autre niveau dans le terme de plante vs zombie mais avec 2 nouvelles commandes à l’image ci-dessous :</w:t>
      </w:r>
    </w:p>
    <w:p w14:paraId="11DF111A" w14:textId="77777777" w:rsidR="00426D4C" w:rsidRDefault="008032CC">
      <w:pPr>
        <w:pStyle w:val="Standard"/>
        <w:jc w:val="both"/>
      </w:pPr>
      <w:r>
        <w:rPr>
          <w:noProof/>
        </w:rPr>
        <w:drawing>
          <wp:anchor distT="0" distB="0" distL="114300" distR="114300" simplePos="0" relativeHeight="251659264" behindDoc="0" locked="0" layoutInCell="1" allowOverlap="1" wp14:anchorId="2DD48AF3" wp14:editId="4DE34BE4">
            <wp:simplePos x="0" y="0"/>
            <wp:positionH relativeFrom="margin">
              <wp:align>center</wp:align>
            </wp:positionH>
            <wp:positionV relativeFrom="paragraph">
              <wp:posOffset>180978</wp:posOffset>
            </wp:positionV>
            <wp:extent cx="4905371" cy="2038353"/>
            <wp:effectExtent l="0" t="0" r="0" b="0"/>
            <wp:wrapTight wrapText="bothSides">
              <wp:wrapPolygon edited="0">
                <wp:start x="0" y="0"/>
                <wp:lineTo x="0" y="21398"/>
                <wp:lineTo x="21477" y="21398"/>
                <wp:lineTo x="21477" y="0"/>
                <wp:lineTo x="0" y="0"/>
              </wp:wrapPolygon>
            </wp:wrapTight>
            <wp:docPr id="830709154" name="imag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905371" cy="2038353"/>
                    </a:xfrm>
                    <a:prstGeom prst="rect">
                      <a:avLst/>
                    </a:prstGeom>
                    <a:noFill/>
                    <a:ln>
                      <a:noFill/>
                      <a:prstDash/>
                    </a:ln>
                  </pic:spPr>
                </pic:pic>
              </a:graphicData>
            </a:graphic>
          </wp:anchor>
        </w:drawing>
      </w:r>
    </w:p>
    <w:p w14:paraId="359FD80E" w14:textId="77777777" w:rsidR="00426D4C" w:rsidRDefault="00426D4C">
      <w:pPr>
        <w:pStyle w:val="Standard"/>
        <w:jc w:val="both"/>
      </w:pPr>
    </w:p>
    <w:p w14:paraId="5030611C" w14:textId="77777777" w:rsidR="00426D4C" w:rsidRDefault="00426D4C">
      <w:pPr>
        <w:pStyle w:val="Standard"/>
        <w:jc w:val="both"/>
      </w:pPr>
    </w:p>
    <w:p w14:paraId="6B0A48B5" w14:textId="77777777" w:rsidR="00426D4C" w:rsidRDefault="00426D4C">
      <w:pPr>
        <w:pStyle w:val="Standard"/>
        <w:jc w:val="both"/>
      </w:pPr>
    </w:p>
    <w:p w14:paraId="04944A48" w14:textId="77777777" w:rsidR="00426D4C" w:rsidRDefault="00426D4C">
      <w:pPr>
        <w:pStyle w:val="Standard"/>
        <w:jc w:val="both"/>
      </w:pPr>
    </w:p>
    <w:p w14:paraId="47F26FD1" w14:textId="77777777" w:rsidR="00426D4C" w:rsidRDefault="00426D4C">
      <w:pPr>
        <w:pStyle w:val="Standard"/>
        <w:jc w:val="both"/>
      </w:pPr>
    </w:p>
    <w:p w14:paraId="3AB87F97" w14:textId="77777777" w:rsidR="00426D4C" w:rsidRDefault="00426D4C">
      <w:pPr>
        <w:pStyle w:val="Standard"/>
        <w:jc w:val="both"/>
      </w:pPr>
    </w:p>
    <w:p w14:paraId="53039574" w14:textId="77777777" w:rsidR="00426D4C" w:rsidRDefault="00426D4C">
      <w:pPr>
        <w:pStyle w:val="Standard"/>
        <w:jc w:val="both"/>
      </w:pPr>
    </w:p>
    <w:p w14:paraId="4B895590" w14:textId="77777777" w:rsidR="00426D4C" w:rsidRDefault="00426D4C">
      <w:pPr>
        <w:pStyle w:val="Standard"/>
        <w:jc w:val="both"/>
      </w:pPr>
    </w:p>
    <w:p w14:paraId="6EA447A8" w14:textId="77777777" w:rsidR="00426D4C" w:rsidRDefault="00426D4C">
      <w:pPr>
        <w:pStyle w:val="Standard"/>
        <w:jc w:val="both"/>
      </w:pPr>
    </w:p>
    <w:p w14:paraId="2F5DE9C6" w14:textId="77777777" w:rsidR="00426D4C" w:rsidRDefault="00426D4C">
      <w:pPr>
        <w:pStyle w:val="Standard"/>
        <w:jc w:val="both"/>
      </w:pPr>
    </w:p>
    <w:p w14:paraId="40DE2094" w14:textId="77777777" w:rsidR="00426D4C" w:rsidRDefault="00426D4C">
      <w:pPr>
        <w:pStyle w:val="Standard"/>
        <w:jc w:val="both"/>
      </w:pPr>
    </w:p>
    <w:p w14:paraId="2494AAD4" w14:textId="77777777" w:rsidR="00426D4C" w:rsidRDefault="008032CC">
      <w:pPr>
        <w:pStyle w:val="Standard"/>
        <w:jc w:val="both"/>
      </w:pPr>
      <w:r>
        <w:t>Dans ce niveau, on a les commandes grises qui ont l'inconvénient de ne pas pouvoir être supprimées/modifiées mais, nous avons la nouvelle commande “if path do”</w:t>
      </w:r>
    </w:p>
    <w:p w14:paraId="766A516B" w14:textId="77777777" w:rsidR="00426D4C" w:rsidRDefault="00426D4C">
      <w:pPr>
        <w:pStyle w:val="Standard"/>
        <w:jc w:val="both"/>
      </w:pPr>
    </w:p>
    <w:p w14:paraId="67C25DDF" w14:textId="77777777" w:rsidR="00426D4C" w:rsidRDefault="008032CC">
      <w:pPr>
        <w:pStyle w:val="Standard"/>
        <w:jc w:val="both"/>
      </w:pPr>
      <w:r>
        <w:t>Cette commande permet de détecter s’il y a un obstacle ou le chemin ouvert selon le côté du personnage. Avec les commandes entrer ci-dessous :</w:t>
      </w:r>
    </w:p>
    <w:p w14:paraId="26981259" w14:textId="77777777" w:rsidR="00426D4C" w:rsidRDefault="00426D4C">
      <w:pPr>
        <w:pStyle w:val="Standard"/>
        <w:jc w:val="both"/>
      </w:pPr>
    </w:p>
    <w:p w14:paraId="3304AE1C" w14:textId="77777777" w:rsidR="00426D4C" w:rsidRDefault="008032CC">
      <w:pPr>
        <w:pStyle w:val="Standard"/>
        <w:jc w:val="both"/>
      </w:pPr>
      <w:r>
        <w:rPr>
          <w:noProof/>
        </w:rPr>
        <w:drawing>
          <wp:anchor distT="0" distB="0" distL="114300" distR="114300" simplePos="0" relativeHeight="251658240" behindDoc="0" locked="0" layoutInCell="1" allowOverlap="1" wp14:anchorId="23E35A39" wp14:editId="640901DD">
            <wp:simplePos x="0" y="0"/>
            <wp:positionH relativeFrom="column">
              <wp:posOffset>1999061</wp:posOffset>
            </wp:positionH>
            <wp:positionV relativeFrom="paragraph">
              <wp:posOffset>166329</wp:posOffset>
            </wp:positionV>
            <wp:extent cx="1733428" cy="723930"/>
            <wp:effectExtent l="0" t="0" r="122" b="0"/>
            <wp:wrapSquare wrapText="bothSides"/>
            <wp:docPr id="1146153428" name="imag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33428" cy="723930"/>
                    </a:xfrm>
                    <a:prstGeom prst="rect">
                      <a:avLst/>
                    </a:prstGeom>
                    <a:noFill/>
                    <a:ln>
                      <a:noFill/>
                      <a:prstDash/>
                    </a:ln>
                  </pic:spPr>
                </pic:pic>
              </a:graphicData>
            </a:graphic>
          </wp:anchor>
        </w:drawing>
      </w:r>
    </w:p>
    <w:p w14:paraId="5598307A" w14:textId="77777777" w:rsidR="00426D4C" w:rsidRDefault="00426D4C">
      <w:pPr>
        <w:pStyle w:val="Standard"/>
        <w:jc w:val="both"/>
      </w:pPr>
    </w:p>
    <w:p w14:paraId="4A889D06" w14:textId="77777777" w:rsidR="00426D4C" w:rsidRDefault="00426D4C">
      <w:pPr>
        <w:pStyle w:val="Standard"/>
        <w:jc w:val="both"/>
      </w:pPr>
    </w:p>
    <w:p w14:paraId="75FCCDD0" w14:textId="77777777" w:rsidR="00426D4C" w:rsidRDefault="00426D4C">
      <w:pPr>
        <w:pStyle w:val="Standard"/>
        <w:jc w:val="both"/>
      </w:pPr>
    </w:p>
    <w:p w14:paraId="7E708E35" w14:textId="77777777" w:rsidR="00426D4C" w:rsidRDefault="00426D4C">
      <w:pPr>
        <w:pStyle w:val="Standard"/>
        <w:jc w:val="both"/>
      </w:pPr>
    </w:p>
    <w:p w14:paraId="3F0C8BF4" w14:textId="77777777" w:rsidR="00426D4C" w:rsidRDefault="00426D4C">
      <w:pPr>
        <w:pStyle w:val="Standard"/>
        <w:jc w:val="both"/>
      </w:pPr>
    </w:p>
    <w:p w14:paraId="5F61DD7D" w14:textId="77777777" w:rsidR="00426D4C" w:rsidRDefault="008032CC">
      <w:pPr>
        <w:pStyle w:val="Standard"/>
        <w:jc w:val="both"/>
      </w:pPr>
      <w:r>
        <w:t>Solution aux codes :</w:t>
      </w:r>
    </w:p>
    <w:p w14:paraId="487AFA0C" w14:textId="77777777" w:rsidR="00426D4C" w:rsidRDefault="008032CC">
      <w:pPr>
        <w:pStyle w:val="Standard"/>
        <w:jc w:val="both"/>
      </w:pPr>
      <w:r>
        <w:rPr>
          <w:noProof/>
        </w:rPr>
        <w:drawing>
          <wp:anchor distT="0" distB="0" distL="114300" distR="114300" simplePos="0" relativeHeight="251657216" behindDoc="0" locked="0" layoutInCell="1" allowOverlap="1" wp14:anchorId="48996E3A" wp14:editId="412672F9">
            <wp:simplePos x="0" y="0"/>
            <wp:positionH relativeFrom="column">
              <wp:posOffset>1752447</wp:posOffset>
            </wp:positionH>
            <wp:positionV relativeFrom="paragraph">
              <wp:posOffset>142920</wp:posOffset>
            </wp:positionV>
            <wp:extent cx="2228758" cy="1790669"/>
            <wp:effectExtent l="0" t="0" r="92" b="31"/>
            <wp:wrapTopAndBottom/>
            <wp:docPr id="2017193521"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28758" cy="1790669"/>
                    </a:xfrm>
                    <a:prstGeom prst="rect">
                      <a:avLst/>
                    </a:prstGeom>
                    <a:noFill/>
                    <a:ln>
                      <a:noFill/>
                      <a:prstDash/>
                    </a:ln>
                  </pic:spPr>
                </pic:pic>
              </a:graphicData>
            </a:graphic>
          </wp:anchor>
        </w:drawing>
      </w:r>
    </w:p>
    <w:p w14:paraId="30D77EF1" w14:textId="77777777" w:rsidR="00426D4C" w:rsidRDefault="00426D4C">
      <w:pPr>
        <w:pStyle w:val="Standard"/>
        <w:jc w:val="both"/>
      </w:pPr>
    </w:p>
    <w:p w14:paraId="562DC28F" w14:textId="77777777" w:rsidR="00426D4C" w:rsidRDefault="008032CC">
      <w:pPr>
        <w:pStyle w:val="Standard"/>
        <w:jc w:val="both"/>
      </w:pPr>
      <w:r>
        <w:t>“Repeat until do” va répéter les commandes internes jusqu’à atteindre la fleur, le zombie va avancer grâce à la commande “move forward” et avec “if path do” qui va regarder s’il y a un chemin à gauche. S’il n’y a pas de chemin alors il ne va pas exécuter “turn left” mais s’il détecte un chemin libre à gauche, alors il va tourner à gauche.</w:t>
      </w:r>
    </w:p>
    <w:p w14:paraId="348DCE14" w14:textId="77777777" w:rsidR="00426D4C" w:rsidRDefault="00426D4C">
      <w:pPr>
        <w:pStyle w:val="Standard"/>
        <w:jc w:val="both"/>
      </w:pPr>
    </w:p>
    <w:p w14:paraId="3F279ED8" w14:textId="77777777" w:rsidR="00426D4C" w:rsidRDefault="008032CC">
      <w:pPr>
        <w:pStyle w:val="Standard"/>
        <w:jc w:val="both"/>
      </w:pPr>
      <w:r>
        <w:rPr>
          <w:noProof/>
        </w:rPr>
        <w:drawing>
          <wp:inline distT="0" distB="0" distL="0" distR="0" wp14:anchorId="7B15945E" wp14:editId="05E9D928">
            <wp:extent cx="5724528" cy="2828925"/>
            <wp:effectExtent l="0" t="0" r="9522" b="9525"/>
            <wp:docPr id="691106244"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724528" cy="2828925"/>
                    </a:xfrm>
                    <a:prstGeom prst="rect">
                      <a:avLst/>
                    </a:prstGeom>
                    <a:noFill/>
                    <a:ln>
                      <a:noFill/>
                      <a:prstDash/>
                    </a:ln>
                  </pic:spPr>
                </pic:pic>
              </a:graphicData>
            </a:graphic>
          </wp:inline>
        </w:drawing>
      </w:r>
    </w:p>
    <w:p w14:paraId="6E05AC8B" w14:textId="77777777" w:rsidR="00426D4C" w:rsidRDefault="00426D4C">
      <w:pPr>
        <w:pStyle w:val="Standard"/>
        <w:jc w:val="both"/>
      </w:pPr>
    </w:p>
    <w:p w14:paraId="6AB935CC" w14:textId="77777777" w:rsidR="00426D4C" w:rsidRDefault="008032CC">
      <w:pPr>
        <w:pStyle w:val="Standard"/>
        <w:jc w:val="both"/>
      </w:pPr>
      <w:r>
        <w:rPr>
          <w:noProof/>
        </w:rPr>
        <w:drawing>
          <wp:anchor distT="0" distB="0" distL="114300" distR="114300" simplePos="0" relativeHeight="251660288" behindDoc="0" locked="0" layoutInCell="1" allowOverlap="1" wp14:anchorId="773C8282" wp14:editId="6767B128">
            <wp:simplePos x="0" y="0"/>
            <wp:positionH relativeFrom="margin">
              <wp:posOffset>1952628</wp:posOffset>
            </wp:positionH>
            <wp:positionV relativeFrom="paragraph">
              <wp:posOffset>495933</wp:posOffset>
            </wp:positionV>
            <wp:extent cx="2249167" cy="2085975"/>
            <wp:effectExtent l="0" t="0" r="0" b="9525"/>
            <wp:wrapTight wrapText="bothSides">
              <wp:wrapPolygon edited="0">
                <wp:start x="0" y="0"/>
                <wp:lineTo x="0" y="21304"/>
                <wp:lineTo x="21411" y="21304"/>
                <wp:lineTo x="21411" y="0"/>
                <wp:lineTo x="0" y="0"/>
              </wp:wrapPolygon>
            </wp:wrapTight>
            <wp:docPr id="1563074736"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249167" cy="2085975"/>
                    </a:xfrm>
                    <a:prstGeom prst="rect">
                      <a:avLst/>
                    </a:prstGeom>
                    <a:noFill/>
                    <a:ln>
                      <a:noFill/>
                      <a:prstDash/>
                    </a:ln>
                  </pic:spPr>
                </pic:pic>
              </a:graphicData>
            </a:graphic>
          </wp:anchor>
        </w:drawing>
      </w:r>
      <w:r>
        <w:t>Voici le dernier niveau de code. Dans ce niveau, on peut voir que le chemin est complexe pour arriver mais les commandes bloquer vont nous aider.</w:t>
      </w:r>
    </w:p>
    <w:p w14:paraId="5E51C320" w14:textId="77777777" w:rsidR="00426D4C" w:rsidRDefault="00426D4C">
      <w:pPr>
        <w:pStyle w:val="Standard"/>
        <w:jc w:val="both"/>
      </w:pPr>
    </w:p>
    <w:p w14:paraId="01B791AC" w14:textId="77777777" w:rsidR="00426D4C" w:rsidRDefault="00426D4C">
      <w:pPr>
        <w:pStyle w:val="Standard"/>
        <w:jc w:val="both"/>
      </w:pPr>
    </w:p>
    <w:p w14:paraId="7A5C2E4D" w14:textId="77777777" w:rsidR="00426D4C" w:rsidRDefault="00426D4C">
      <w:pPr>
        <w:pStyle w:val="Standard"/>
        <w:jc w:val="both"/>
      </w:pPr>
    </w:p>
    <w:p w14:paraId="3D69305E" w14:textId="77777777" w:rsidR="00426D4C" w:rsidRDefault="00426D4C">
      <w:pPr>
        <w:pStyle w:val="Standard"/>
        <w:jc w:val="both"/>
      </w:pPr>
    </w:p>
    <w:p w14:paraId="07716264" w14:textId="77777777" w:rsidR="00426D4C" w:rsidRDefault="00426D4C">
      <w:pPr>
        <w:pStyle w:val="Standard"/>
        <w:jc w:val="both"/>
      </w:pPr>
    </w:p>
    <w:p w14:paraId="23D83A72" w14:textId="77777777" w:rsidR="00426D4C" w:rsidRDefault="00426D4C">
      <w:pPr>
        <w:pStyle w:val="Standard"/>
        <w:jc w:val="both"/>
      </w:pPr>
    </w:p>
    <w:p w14:paraId="3946F005" w14:textId="77777777" w:rsidR="00426D4C" w:rsidRDefault="00426D4C">
      <w:pPr>
        <w:pStyle w:val="Standard"/>
        <w:jc w:val="both"/>
      </w:pPr>
    </w:p>
    <w:p w14:paraId="7172CA07" w14:textId="77777777" w:rsidR="00426D4C" w:rsidRDefault="00426D4C">
      <w:pPr>
        <w:pStyle w:val="Standard"/>
        <w:jc w:val="both"/>
      </w:pPr>
    </w:p>
    <w:p w14:paraId="5BBD630E" w14:textId="77777777" w:rsidR="00426D4C" w:rsidRDefault="00426D4C">
      <w:pPr>
        <w:pStyle w:val="Standard"/>
        <w:jc w:val="both"/>
      </w:pPr>
    </w:p>
    <w:p w14:paraId="0B8DFB50" w14:textId="77777777" w:rsidR="00426D4C" w:rsidRDefault="00426D4C">
      <w:pPr>
        <w:pStyle w:val="Standard"/>
        <w:jc w:val="both"/>
      </w:pPr>
    </w:p>
    <w:p w14:paraId="60EEDCC4" w14:textId="77777777" w:rsidR="00426D4C" w:rsidRDefault="00426D4C">
      <w:pPr>
        <w:pStyle w:val="Standard"/>
        <w:jc w:val="both"/>
      </w:pPr>
    </w:p>
    <w:p w14:paraId="46982797" w14:textId="77777777" w:rsidR="00426D4C" w:rsidRDefault="00426D4C">
      <w:pPr>
        <w:pStyle w:val="Standard"/>
        <w:jc w:val="both"/>
      </w:pPr>
    </w:p>
    <w:p w14:paraId="5633A445" w14:textId="77777777" w:rsidR="00426D4C" w:rsidRDefault="00426D4C">
      <w:pPr>
        <w:pStyle w:val="Standard"/>
        <w:jc w:val="both"/>
      </w:pPr>
    </w:p>
    <w:p w14:paraId="1631D1CC" w14:textId="77777777" w:rsidR="00426D4C" w:rsidRDefault="008032CC">
      <w:pPr>
        <w:pStyle w:val="Standard"/>
        <w:jc w:val="both"/>
      </w:pPr>
      <w:r>
        <w:t>Nous avons 1 commande « Repeat until do » qui va répéter en boucle les deux commandes « if path do/else ». Ces commandes sont comme la précédente dans le niveau du plante vs zombie mais celle-là à la particularité de pouvoir vérifier deux côtés. L’image montre à la première s’il voit le chemin devant et l’autre va regarder s’il y a un chemin à droite.</w:t>
      </w:r>
    </w:p>
    <w:p w14:paraId="104A33B6" w14:textId="77777777" w:rsidR="00426D4C" w:rsidRDefault="00426D4C">
      <w:pPr>
        <w:pStyle w:val="Standard"/>
        <w:jc w:val="both"/>
      </w:pPr>
    </w:p>
    <w:p w14:paraId="09AE943A" w14:textId="77777777" w:rsidR="00426D4C" w:rsidRDefault="00426D4C">
      <w:pPr>
        <w:pStyle w:val="Standard"/>
        <w:jc w:val="both"/>
      </w:pPr>
    </w:p>
    <w:p w14:paraId="09793703" w14:textId="77777777" w:rsidR="00426D4C" w:rsidRDefault="00426D4C">
      <w:pPr>
        <w:pStyle w:val="Standard"/>
        <w:jc w:val="both"/>
      </w:pPr>
    </w:p>
    <w:p w14:paraId="0A401B93" w14:textId="77777777" w:rsidR="00426D4C" w:rsidRDefault="00426D4C">
      <w:pPr>
        <w:pStyle w:val="Standard"/>
        <w:jc w:val="both"/>
      </w:pPr>
    </w:p>
    <w:p w14:paraId="586E93B1" w14:textId="77777777" w:rsidR="00426D4C" w:rsidRDefault="00426D4C">
      <w:pPr>
        <w:pStyle w:val="Standard"/>
        <w:jc w:val="both"/>
      </w:pPr>
    </w:p>
    <w:p w14:paraId="2524DD78" w14:textId="77777777" w:rsidR="00426D4C" w:rsidRDefault="00426D4C">
      <w:pPr>
        <w:pStyle w:val="Standard"/>
        <w:jc w:val="both"/>
      </w:pPr>
    </w:p>
    <w:p w14:paraId="12511B37" w14:textId="77777777" w:rsidR="00426D4C" w:rsidRDefault="00426D4C">
      <w:pPr>
        <w:pStyle w:val="Standard"/>
        <w:jc w:val="both"/>
      </w:pPr>
    </w:p>
    <w:p w14:paraId="4C8DBF8E" w14:textId="77777777" w:rsidR="00426D4C" w:rsidRDefault="00426D4C">
      <w:pPr>
        <w:pStyle w:val="Standard"/>
        <w:jc w:val="both"/>
      </w:pPr>
    </w:p>
    <w:p w14:paraId="74FA9BBA" w14:textId="77777777" w:rsidR="00426D4C" w:rsidRDefault="00426D4C">
      <w:pPr>
        <w:pStyle w:val="Standard"/>
        <w:jc w:val="both"/>
      </w:pPr>
    </w:p>
    <w:p w14:paraId="4D35130C" w14:textId="77777777" w:rsidR="00426D4C" w:rsidRDefault="00426D4C">
      <w:pPr>
        <w:pStyle w:val="Standard"/>
        <w:jc w:val="both"/>
      </w:pPr>
    </w:p>
    <w:p w14:paraId="0828A388" w14:textId="77777777" w:rsidR="00426D4C" w:rsidRDefault="00426D4C">
      <w:pPr>
        <w:pStyle w:val="Standard"/>
        <w:jc w:val="both"/>
      </w:pPr>
    </w:p>
    <w:p w14:paraId="1A1648AA" w14:textId="77777777" w:rsidR="00426D4C" w:rsidRDefault="008032CC">
      <w:pPr>
        <w:pStyle w:val="Standard"/>
        <w:jc w:val="both"/>
      </w:pPr>
      <w:r>
        <w:lastRenderedPageBreak/>
        <w:t>Solution aux codes :</w:t>
      </w:r>
    </w:p>
    <w:p w14:paraId="63EE5455" w14:textId="77777777" w:rsidR="00426D4C" w:rsidRDefault="00426D4C">
      <w:pPr>
        <w:pStyle w:val="Standard"/>
        <w:jc w:val="both"/>
      </w:pPr>
    </w:p>
    <w:p w14:paraId="49263205" w14:textId="77777777" w:rsidR="00426D4C" w:rsidRDefault="008032CC">
      <w:pPr>
        <w:pStyle w:val="Standard"/>
        <w:jc w:val="both"/>
      </w:pPr>
      <w:r>
        <w:rPr>
          <w:noProof/>
        </w:rPr>
        <w:drawing>
          <wp:anchor distT="0" distB="0" distL="114300" distR="114300" simplePos="0" relativeHeight="251661312" behindDoc="0" locked="0" layoutInCell="1" allowOverlap="1" wp14:anchorId="10043628" wp14:editId="0C9E6238">
            <wp:simplePos x="0" y="0"/>
            <wp:positionH relativeFrom="margin">
              <wp:posOffset>1828800</wp:posOffset>
            </wp:positionH>
            <wp:positionV relativeFrom="paragraph">
              <wp:posOffset>11430</wp:posOffset>
            </wp:positionV>
            <wp:extent cx="1752603" cy="1822454"/>
            <wp:effectExtent l="0" t="0" r="0" b="6346"/>
            <wp:wrapTight wrapText="bothSides">
              <wp:wrapPolygon edited="0">
                <wp:start x="0" y="0"/>
                <wp:lineTo x="0" y="21449"/>
                <wp:lineTo x="21365" y="21449"/>
                <wp:lineTo x="21365" y="0"/>
                <wp:lineTo x="0" y="0"/>
              </wp:wrapPolygon>
            </wp:wrapTight>
            <wp:docPr id="1172436602"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752603" cy="1822454"/>
                    </a:xfrm>
                    <a:prstGeom prst="rect">
                      <a:avLst/>
                    </a:prstGeom>
                    <a:noFill/>
                    <a:ln>
                      <a:noFill/>
                      <a:prstDash/>
                    </a:ln>
                  </pic:spPr>
                </pic:pic>
              </a:graphicData>
            </a:graphic>
          </wp:anchor>
        </w:drawing>
      </w:r>
    </w:p>
    <w:p w14:paraId="5959CE4B" w14:textId="77777777" w:rsidR="00426D4C" w:rsidRDefault="00426D4C">
      <w:pPr>
        <w:pStyle w:val="Standard"/>
        <w:jc w:val="both"/>
      </w:pPr>
    </w:p>
    <w:p w14:paraId="654C0356" w14:textId="77777777" w:rsidR="00426D4C" w:rsidRDefault="00426D4C">
      <w:pPr>
        <w:pStyle w:val="Standard"/>
        <w:jc w:val="both"/>
      </w:pPr>
    </w:p>
    <w:p w14:paraId="3028F041" w14:textId="77777777" w:rsidR="00426D4C" w:rsidRDefault="00426D4C">
      <w:pPr>
        <w:pStyle w:val="Standard"/>
        <w:jc w:val="both"/>
      </w:pPr>
    </w:p>
    <w:p w14:paraId="2D95CAAD" w14:textId="77777777" w:rsidR="00426D4C" w:rsidRDefault="00426D4C">
      <w:pPr>
        <w:pStyle w:val="Standard"/>
        <w:jc w:val="both"/>
      </w:pPr>
    </w:p>
    <w:p w14:paraId="668D1940" w14:textId="77777777" w:rsidR="00426D4C" w:rsidRDefault="00426D4C">
      <w:pPr>
        <w:pStyle w:val="Standard"/>
        <w:jc w:val="both"/>
      </w:pPr>
    </w:p>
    <w:p w14:paraId="4E0E9440" w14:textId="77777777" w:rsidR="00426D4C" w:rsidRDefault="00426D4C">
      <w:pPr>
        <w:pStyle w:val="Standard"/>
        <w:jc w:val="both"/>
      </w:pPr>
    </w:p>
    <w:p w14:paraId="205A3996" w14:textId="77777777" w:rsidR="00426D4C" w:rsidRDefault="00426D4C">
      <w:pPr>
        <w:pStyle w:val="Standard"/>
        <w:jc w:val="both"/>
      </w:pPr>
    </w:p>
    <w:p w14:paraId="405FFD45" w14:textId="77777777" w:rsidR="00426D4C" w:rsidRDefault="00426D4C">
      <w:pPr>
        <w:pStyle w:val="Standard"/>
        <w:jc w:val="both"/>
      </w:pPr>
    </w:p>
    <w:p w14:paraId="3D84085F" w14:textId="77777777" w:rsidR="00426D4C" w:rsidRDefault="00426D4C">
      <w:pPr>
        <w:pStyle w:val="Standard"/>
        <w:jc w:val="both"/>
      </w:pPr>
    </w:p>
    <w:p w14:paraId="0D420938" w14:textId="77777777" w:rsidR="00426D4C" w:rsidRDefault="00426D4C">
      <w:pPr>
        <w:pStyle w:val="Standard"/>
        <w:jc w:val="both"/>
      </w:pPr>
    </w:p>
    <w:p w14:paraId="3968619E" w14:textId="77777777" w:rsidR="00426D4C" w:rsidRDefault="008032CC">
      <w:pPr>
        <w:pStyle w:val="Standard"/>
        <w:jc w:val="both"/>
      </w:pPr>
      <w:r>
        <w:t xml:space="preserve">Voici la solution aux codes pour terminer le dernier niveau. La commande « repeat until » va répéter les deux </w:t>
      </w:r>
      <w:r>
        <w:t>demandes internes jusqu’à arriver à la noisette, le premier « if path do/else » va vérifier s’il y a un chemin devant. Si oui il avance, sinon il n’avance pas. Et la deuxième commande va vérifier s’il y a un chemin à droite, si oui il va tourner à droite mais s’il ne peut pas, il tourne à gauche.</w:t>
      </w:r>
    </w:p>
    <w:p w14:paraId="7475ADAE" w14:textId="77777777" w:rsidR="00426D4C" w:rsidRDefault="00426D4C">
      <w:pPr>
        <w:pStyle w:val="Standard"/>
        <w:jc w:val="both"/>
      </w:pPr>
    </w:p>
    <w:p w14:paraId="6194F0C2" w14:textId="77777777" w:rsidR="00426D4C" w:rsidRDefault="00426D4C">
      <w:pPr>
        <w:pStyle w:val="Standard"/>
        <w:jc w:val="both"/>
      </w:pPr>
    </w:p>
    <w:p w14:paraId="29E528C1" w14:textId="77777777" w:rsidR="00426D4C" w:rsidRDefault="008032CC">
      <w:pPr>
        <w:pStyle w:val="Standard"/>
        <w:jc w:val="both"/>
      </w:pPr>
      <w:r>
        <w:t>Retour d’expériences :</w:t>
      </w:r>
    </w:p>
    <w:p w14:paraId="57594BA1" w14:textId="77777777" w:rsidR="00426D4C" w:rsidRDefault="00426D4C">
      <w:pPr>
        <w:pStyle w:val="Standard"/>
        <w:jc w:val="both"/>
      </w:pPr>
    </w:p>
    <w:p w14:paraId="17B73F53" w14:textId="77777777" w:rsidR="00426D4C" w:rsidRDefault="008032CC">
      <w:pPr>
        <w:pStyle w:val="Standard"/>
        <w:jc w:val="both"/>
      </w:pPr>
      <w:r>
        <w:rPr>
          <w:noProof/>
        </w:rPr>
        <w:drawing>
          <wp:anchor distT="0" distB="0" distL="114300" distR="114300" simplePos="0" relativeHeight="251662336" behindDoc="0" locked="0" layoutInCell="1" allowOverlap="1" wp14:anchorId="332AAEF9" wp14:editId="07875BE1">
            <wp:simplePos x="0" y="0"/>
            <wp:positionH relativeFrom="margin">
              <wp:align>center</wp:align>
            </wp:positionH>
            <wp:positionV relativeFrom="paragraph">
              <wp:posOffset>984251</wp:posOffset>
            </wp:positionV>
            <wp:extent cx="3543299" cy="2393313"/>
            <wp:effectExtent l="0" t="0" r="1" b="6987"/>
            <wp:wrapTight wrapText="bothSides">
              <wp:wrapPolygon edited="0">
                <wp:start x="0" y="0"/>
                <wp:lineTo x="0" y="21497"/>
                <wp:lineTo x="21488" y="21497"/>
                <wp:lineTo x="21488" y="0"/>
                <wp:lineTo x="0" y="0"/>
              </wp:wrapPolygon>
            </wp:wrapTight>
            <wp:docPr id="1729775205"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543299" cy="2393313"/>
                    </a:xfrm>
                    <a:prstGeom prst="rect">
                      <a:avLst/>
                    </a:prstGeom>
                    <a:noFill/>
                    <a:ln>
                      <a:noFill/>
                      <a:prstDash/>
                    </a:ln>
                  </pic:spPr>
                </pic:pic>
              </a:graphicData>
            </a:graphic>
          </wp:anchor>
        </w:drawing>
      </w:r>
      <w:r>
        <w:t>J’ai apprécié moyen le petit TP sur la base du code. C’est utile pour les petits nouveaux comme qui découvre le code pour la première fois et qui fait ses débuts. Le début est peut-être simple mais plus on va loin au niveau, plus il est complexe avec certaines commandes bloquées (grise) et pour le défi mettre un nombre limité de commandes. Cela m’a pris en tout 45 min pour le finir. Faut juste réfléchir un peu au moyen d’arriver et après c’est comme du gâteau.</w:t>
      </w:r>
    </w:p>
    <w:p w14:paraId="6C0512D7" w14:textId="77777777" w:rsidR="00426D4C" w:rsidRDefault="00426D4C">
      <w:pPr>
        <w:pStyle w:val="Standard"/>
        <w:jc w:val="both"/>
      </w:pPr>
    </w:p>
    <w:p w14:paraId="19B0AB15" w14:textId="77777777" w:rsidR="00426D4C" w:rsidRDefault="00426D4C">
      <w:pPr>
        <w:pStyle w:val="Standard"/>
        <w:jc w:val="both"/>
      </w:pPr>
    </w:p>
    <w:p w14:paraId="29A00A8A" w14:textId="77777777" w:rsidR="00426D4C" w:rsidRDefault="00426D4C">
      <w:pPr>
        <w:pStyle w:val="Standard"/>
        <w:jc w:val="both"/>
      </w:pPr>
    </w:p>
    <w:p w14:paraId="7BC115AA" w14:textId="77777777" w:rsidR="00426D4C" w:rsidRDefault="00426D4C">
      <w:pPr>
        <w:pStyle w:val="Standard"/>
        <w:jc w:val="both"/>
      </w:pPr>
    </w:p>
    <w:p w14:paraId="39690A2D" w14:textId="77777777" w:rsidR="00426D4C" w:rsidRDefault="00426D4C">
      <w:pPr>
        <w:pStyle w:val="Standard"/>
        <w:jc w:val="both"/>
      </w:pPr>
    </w:p>
    <w:p w14:paraId="0DB83E16" w14:textId="77777777" w:rsidR="00426D4C" w:rsidRDefault="00426D4C">
      <w:pPr>
        <w:pStyle w:val="Standard"/>
        <w:jc w:val="both"/>
      </w:pPr>
    </w:p>
    <w:p w14:paraId="70328E62" w14:textId="77777777" w:rsidR="00426D4C" w:rsidRDefault="00426D4C">
      <w:pPr>
        <w:pStyle w:val="Standard"/>
        <w:jc w:val="both"/>
      </w:pPr>
    </w:p>
    <w:p w14:paraId="5E8D2EE0" w14:textId="77777777" w:rsidR="00426D4C" w:rsidRDefault="00426D4C">
      <w:pPr>
        <w:pStyle w:val="Standard"/>
        <w:jc w:val="both"/>
      </w:pPr>
    </w:p>
    <w:p w14:paraId="694C2927" w14:textId="77777777" w:rsidR="00426D4C" w:rsidRDefault="00426D4C">
      <w:pPr>
        <w:pStyle w:val="Standard"/>
        <w:jc w:val="both"/>
      </w:pPr>
    </w:p>
    <w:p w14:paraId="29D3BEF2" w14:textId="77777777" w:rsidR="00426D4C" w:rsidRDefault="00426D4C">
      <w:pPr>
        <w:pStyle w:val="Standard"/>
        <w:jc w:val="both"/>
      </w:pPr>
    </w:p>
    <w:p w14:paraId="3B511478" w14:textId="77777777" w:rsidR="00426D4C" w:rsidRDefault="00426D4C">
      <w:pPr>
        <w:pStyle w:val="Standard"/>
        <w:jc w:val="both"/>
      </w:pPr>
    </w:p>
    <w:p w14:paraId="308B0F2B" w14:textId="77777777" w:rsidR="00426D4C" w:rsidRDefault="00426D4C">
      <w:pPr>
        <w:pStyle w:val="Standard"/>
        <w:jc w:val="both"/>
      </w:pPr>
    </w:p>
    <w:p w14:paraId="61D1BAB6" w14:textId="77777777" w:rsidR="00426D4C" w:rsidRDefault="00426D4C">
      <w:pPr>
        <w:pStyle w:val="Standard"/>
        <w:jc w:val="both"/>
      </w:pPr>
    </w:p>
    <w:p w14:paraId="45F4CD01" w14:textId="77777777" w:rsidR="00426D4C" w:rsidRDefault="00426D4C">
      <w:pPr>
        <w:pStyle w:val="Standard"/>
        <w:jc w:val="both"/>
      </w:pPr>
    </w:p>
    <w:p w14:paraId="5B6986FD" w14:textId="77777777" w:rsidR="00426D4C" w:rsidRDefault="00426D4C">
      <w:pPr>
        <w:pStyle w:val="Standard"/>
        <w:jc w:val="both"/>
      </w:pPr>
    </w:p>
    <w:p w14:paraId="7A6C79C3" w14:textId="77777777" w:rsidR="00426D4C" w:rsidRDefault="008032CC">
      <w:pPr>
        <w:pStyle w:val="Standard"/>
        <w:jc w:val="both"/>
      </w:pPr>
      <w:r>
        <w:t>Conclusion :</w:t>
      </w:r>
    </w:p>
    <w:p w14:paraId="2E883696" w14:textId="77777777" w:rsidR="00426D4C" w:rsidRDefault="00426D4C">
      <w:pPr>
        <w:pStyle w:val="Standard"/>
        <w:jc w:val="both"/>
      </w:pPr>
    </w:p>
    <w:p w14:paraId="3AA2DF00" w14:textId="77777777" w:rsidR="00426D4C" w:rsidRDefault="008032CC">
      <w:pPr>
        <w:pStyle w:val="Standard"/>
        <w:jc w:val="both"/>
      </w:pPr>
      <w:r>
        <w:t>La conclusion que je peux dire est simple, réfléchissez un peu et vous allez arriver et recevoir ce beau diplôme de réussite (image au-dessus).</w:t>
      </w:r>
    </w:p>
    <w:sectPr w:rsidR="00426D4C">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B46B4" w14:textId="77777777" w:rsidR="008032CC" w:rsidRDefault="008032CC">
      <w:r>
        <w:separator/>
      </w:r>
    </w:p>
  </w:endnote>
  <w:endnote w:type="continuationSeparator" w:id="0">
    <w:p w14:paraId="0BD6A45F" w14:textId="77777777" w:rsidR="008032CC" w:rsidRDefault="00803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Linux Libertine G">
    <w:panose1 w:val="02000503000000000000"/>
    <w:charset w:val="00"/>
    <w:family w:val="auto"/>
    <w:pitch w:val="variable"/>
    <w:sig w:usb0="E0000AFF" w:usb1="5200E5FB" w:usb2="02000020" w:usb3="00000000" w:csb0="000001B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0DD00" w14:textId="77777777" w:rsidR="008032CC" w:rsidRDefault="008032CC">
      <w:r>
        <w:rPr>
          <w:color w:val="000000"/>
        </w:rPr>
        <w:separator/>
      </w:r>
    </w:p>
  </w:footnote>
  <w:footnote w:type="continuationSeparator" w:id="0">
    <w:p w14:paraId="060C9DB8" w14:textId="77777777" w:rsidR="008032CC" w:rsidRDefault="008032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426D4C"/>
    <w:rsid w:val="00426D4C"/>
    <w:rsid w:val="008032CC"/>
    <w:rsid w:val="00DA65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48484"/>
  <w15:docId w15:val="{1A4D65BB-BB38-4630-B0F2-B21CD5C3A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Titre1">
    <w:name w:val="heading 1"/>
    <w:basedOn w:val="Normal"/>
    <w:next w:val="Standard"/>
    <w:uiPriority w:val="9"/>
    <w:qFormat/>
    <w:pPr>
      <w:keepNext/>
      <w:keepLines/>
      <w:spacing w:before="400" w:after="120"/>
      <w:outlineLvl w:val="0"/>
    </w:pPr>
    <w:rPr>
      <w:sz w:val="40"/>
      <w:szCs w:val="40"/>
    </w:rPr>
  </w:style>
  <w:style w:type="paragraph" w:styleId="Titre2">
    <w:name w:val="heading 2"/>
    <w:basedOn w:val="Normal"/>
    <w:next w:val="Standard"/>
    <w:uiPriority w:val="9"/>
    <w:semiHidden/>
    <w:unhideWhenUsed/>
    <w:qFormat/>
    <w:pPr>
      <w:keepNext/>
      <w:keepLines/>
      <w:spacing w:before="360" w:after="120"/>
      <w:outlineLvl w:val="1"/>
    </w:pPr>
    <w:rPr>
      <w:sz w:val="32"/>
      <w:szCs w:val="32"/>
    </w:rPr>
  </w:style>
  <w:style w:type="paragraph" w:styleId="Titre3">
    <w:name w:val="heading 3"/>
    <w:basedOn w:val="Normal"/>
    <w:next w:val="Standard"/>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Standard"/>
    <w:uiPriority w:val="9"/>
    <w:semiHidden/>
    <w:unhideWhenUsed/>
    <w:qFormat/>
    <w:pPr>
      <w:keepNext/>
      <w:keepLines/>
      <w:spacing w:before="240" w:after="80"/>
      <w:outlineLvl w:val="4"/>
    </w:pPr>
    <w:rPr>
      <w:color w:val="666666"/>
    </w:rPr>
  </w:style>
  <w:style w:type="paragraph" w:styleId="Titre6">
    <w:name w:val="heading 6"/>
    <w:basedOn w:val="Normal"/>
    <w:next w:val="Standard"/>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uiPriority w:val="10"/>
    <w:qFormat/>
    <w:pPr>
      <w:keepNext/>
      <w:keepLines/>
      <w:spacing w:after="60"/>
    </w:pPr>
    <w:rPr>
      <w:sz w:val="52"/>
      <w:szCs w:val="52"/>
    </w:rPr>
  </w:style>
  <w:style w:type="paragraph" w:styleId="Sous-titre">
    <w:name w:val="Subtitle"/>
    <w:basedOn w:val="Normal"/>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532</Words>
  <Characters>2929</Characters>
  <Application>Microsoft Office Word</Application>
  <DocSecurity>0</DocSecurity>
  <Lines>24</Lines>
  <Paragraphs>6</Paragraphs>
  <ScaleCrop>false</ScaleCrop>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Mattéo Mouranchon</dc:creator>
  <cp:lastModifiedBy>Mattéo Mouranchon</cp:lastModifiedBy>
  <cp:revision>2</cp:revision>
  <dcterms:created xsi:type="dcterms:W3CDTF">2025-09-07T20:41:00Z</dcterms:created>
  <dcterms:modified xsi:type="dcterms:W3CDTF">2025-09-07T20:41:00Z</dcterms:modified>
</cp:coreProperties>
</file>